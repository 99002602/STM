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603CE387" w:rsidR="00746D2E" w:rsidRDefault="00671DDA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DC9B2C" wp14:editId="0C3C6E3A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-171450</wp:posOffset>
                </wp:positionV>
                <wp:extent cx="4216400" cy="1352550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65654" w14:textId="77777777" w:rsidR="00671DDA" w:rsidRDefault="00671DDA" w:rsidP="00671DDA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Learning Report – Embedded C - Hardware + Programming + Testing</w:t>
                            </w:r>
                          </w:p>
                          <w:p w14:paraId="48DC9B60" w14:textId="77777777" w:rsidR="00671DDA" w:rsidRPr="00417AA7" w:rsidRDefault="00671DDA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32pt;height:10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" filled="f" stroked="f" strokeweight=".5pt">
                <v:textbox>
                  <w:txbxContent>
                    <w:p w14:paraId="04765654" w14:textId="77777777" w:rsidR="00671DDA" w:rsidRDefault="00671DDA" w:rsidP="00671DDA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Learning Report – Embedded C - Hardware + Programming + Testing</w:t>
                      </w:r>
                    </w:p>
                    <w:p w14:paraId="48DC9B60" w14:textId="77777777" w:rsidR="00671DDA" w:rsidRPr="00417AA7" w:rsidRDefault="00671DDA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1949" w:rsidRPr="00D33911">
        <w:rPr>
          <w:rFonts w:ascii="Arial" w:hAnsi="Arial" w:cs="Arial"/>
          <w:noProof/>
          <w:lang w:val="en-IN" w:eastAsia="en-IN" w:bidi="kn-IN"/>
        </w:rPr>
        <w:drawing>
          <wp:anchor distT="0" distB="0" distL="114300" distR="114300" simplePos="0" relativeHeight="251657216" behindDoc="0" locked="0" layoutInCell="1" allowOverlap="1" wp14:anchorId="48DC9B2A" wp14:editId="0CD87EB0">
            <wp:simplePos x="0" y="0"/>
            <wp:positionH relativeFrom="page">
              <wp:posOffset>-47625</wp:posOffset>
            </wp:positionH>
            <wp:positionV relativeFrom="paragraph">
              <wp:posOffset>-544195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730" w:rsidRPr="005E3A9E"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84D130" id="Group 7" o:spid="_x0000_s1026" style="position:absolute;margin-left:-19pt;margin-top:-38.1pt;width:62.9pt;height:66.5pt;z-index:25165977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56455C">
        <w:rPr>
          <w:rFonts w:ascii="Arial" w:hAnsi="Arial" w:cs="Arial"/>
          <w:noProof/>
          <w:color w:val="000000" w:themeColor="text1"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EC7A62" id="Group 10" o:spid="_x0000_s1026" style="position:absolute;margin-left:375.5pt;margin-top:.6pt;width:58.85pt;height:63.7pt;z-index:25166284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35488D9D" w:rsidR="00963DA6" w:rsidRDefault="00963DA6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004817E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7B9FD35B" w:rsidR="002979C3" w:rsidRPr="00404B4F" w:rsidRDefault="00967EA5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518" w:type="pct"/>
            <w:vAlign w:val="center"/>
          </w:tcPr>
          <w:p w14:paraId="48DC9A5A" w14:textId="356ED5B2" w:rsidR="002979C3" w:rsidRPr="00B96BE2" w:rsidRDefault="002527DA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30-Sept-2020</w:t>
            </w:r>
          </w:p>
        </w:tc>
        <w:tc>
          <w:tcPr>
            <w:tcW w:w="863" w:type="pct"/>
            <w:vAlign w:val="center"/>
          </w:tcPr>
          <w:p w14:paraId="48DC9A5B" w14:textId="74395CC2" w:rsidR="001B4CE7" w:rsidRPr="007B3ACD" w:rsidRDefault="002527DA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Anand A Warrier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694B3D97" w:rsidR="002979C3" w:rsidRPr="00995956" w:rsidRDefault="008043B2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Dr. </w:t>
            </w:r>
            <w:proofErr w:type="spellStart"/>
            <w:r>
              <w:rPr>
                <w:rFonts w:cs="Arial"/>
              </w:rPr>
              <w:t>Vivek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Kaundal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Bhargav</w:t>
            </w:r>
            <w:proofErr w:type="spellEnd"/>
            <w:r>
              <w:rPr>
                <w:rFonts w:cs="Arial"/>
              </w:rPr>
              <w:t xml:space="preserve"> N</w:t>
            </w:r>
          </w:p>
        </w:tc>
        <w:tc>
          <w:tcPr>
            <w:tcW w:w="1302" w:type="pct"/>
            <w:vAlign w:val="center"/>
          </w:tcPr>
          <w:p w14:paraId="48DC9A5E" w14:textId="4FB61CD7" w:rsidR="002979C3" w:rsidRPr="00995956" w:rsidRDefault="002527DA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  <w:r>
              <w:rPr>
                <w:rFonts w:cs="Arial"/>
              </w:rPr>
              <w:t>Initial draft report for review</w:t>
            </w:r>
          </w:p>
        </w:tc>
      </w:tr>
      <w:tr w:rsidR="00EF2B08" w:rsidRPr="00553962" w14:paraId="48DC9A66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49458331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3A3650E9" w14:textId="0550A1EB" w:rsidR="00107955" w:rsidRPr="002527DA" w:rsidRDefault="002527DA" w:rsidP="002527DA">
      <w:pPr>
        <w:ind w:firstLine="0"/>
        <w:rPr>
          <w:rFonts w:ascii="Arial" w:hAnsi="Arial" w:cs="Arial"/>
          <w:b/>
          <w:bCs/>
          <w:sz w:val="24"/>
          <w:szCs w:val="24"/>
        </w:rPr>
      </w:pPr>
      <w:bookmarkStart w:id="0" w:name="_Toc513545819"/>
      <w:bookmarkStart w:id="1" w:name="_Toc311197302"/>
      <w:bookmarkStart w:id="2" w:name="_Toc229764175"/>
      <w:bookmarkStart w:id="3" w:name="_Toc229759047"/>
      <w:r>
        <w:rPr>
          <w:rFonts w:ascii="Arial" w:hAnsi="Arial" w:cs="Arial"/>
        </w:rPr>
        <w:br w:type="page"/>
      </w:r>
    </w:p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3700254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822508B" w14:textId="1CE56EB2" w:rsidR="00C60D45" w:rsidRDefault="00C60D45">
          <w:pPr>
            <w:pStyle w:val="TOCHeading"/>
          </w:pPr>
          <w:r>
            <w:t>Contents</w:t>
          </w:r>
        </w:p>
        <w:p w14:paraId="5F22AFEC" w14:textId="07A62852" w:rsidR="002223D5" w:rsidRDefault="00C60D45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75900" w:history="1">
            <w:r w:rsidR="002223D5" w:rsidRPr="00275E67">
              <w:rPr>
                <w:rStyle w:val="Hyperlink"/>
                <w:noProof/>
              </w:rPr>
              <w:t>List of figures</w:t>
            </w:r>
            <w:r w:rsidR="002223D5">
              <w:rPr>
                <w:noProof/>
                <w:webHidden/>
              </w:rPr>
              <w:tab/>
            </w:r>
            <w:r w:rsidR="002223D5">
              <w:rPr>
                <w:noProof/>
                <w:webHidden/>
              </w:rPr>
              <w:fldChar w:fldCharType="begin"/>
            </w:r>
            <w:r w:rsidR="002223D5">
              <w:rPr>
                <w:noProof/>
                <w:webHidden/>
              </w:rPr>
              <w:instrText xml:space="preserve"> PAGEREF _Toc52375900 \h </w:instrText>
            </w:r>
            <w:r w:rsidR="002223D5">
              <w:rPr>
                <w:noProof/>
                <w:webHidden/>
              </w:rPr>
            </w:r>
            <w:r w:rsidR="002223D5">
              <w:rPr>
                <w:noProof/>
                <w:webHidden/>
              </w:rPr>
              <w:fldChar w:fldCharType="separate"/>
            </w:r>
            <w:r w:rsidR="002223D5">
              <w:rPr>
                <w:noProof/>
                <w:webHidden/>
              </w:rPr>
              <w:t>4</w:t>
            </w:r>
            <w:r w:rsidR="002223D5">
              <w:rPr>
                <w:noProof/>
                <w:webHidden/>
              </w:rPr>
              <w:fldChar w:fldCharType="end"/>
            </w:r>
          </w:hyperlink>
        </w:p>
        <w:p w14:paraId="50C3EA0B" w14:textId="179DD036" w:rsidR="002223D5" w:rsidRDefault="008C779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375901" w:history="1">
            <w:r w:rsidR="002223D5" w:rsidRPr="00275E67">
              <w:rPr>
                <w:rStyle w:val="Hyperlink"/>
                <w:noProof/>
              </w:rPr>
              <w:t>Activity 1 – Writing linker scripts</w:t>
            </w:r>
            <w:r w:rsidR="002223D5">
              <w:rPr>
                <w:noProof/>
                <w:webHidden/>
              </w:rPr>
              <w:tab/>
            </w:r>
            <w:r w:rsidR="002223D5">
              <w:rPr>
                <w:noProof/>
                <w:webHidden/>
              </w:rPr>
              <w:fldChar w:fldCharType="begin"/>
            </w:r>
            <w:r w:rsidR="002223D5">
              <w:rPr>
                <w:noProof/>
                <w:webHidden/>
              </w:rPr>
              <w:instrText xml:space="preserve"> PAGEREF _Toc52375901 \h </w:instrText>
            </w:r>
            <w:r w:rsidR="002223D5">
              <w:rPr>
                <w:noProof/>
                <w:webHidden/>
              </w:rPr>
            </w:r>
            <w:r w:rsidR="002223D5">
              <w:rPr>
                <w:noProof/>
                <w:webHidden/>
              </w:rPr>
              <w:fldChar w:fldCharType="separate"/>
            </w:r>
            <w:r w:rsidR="002223D5">
              <w:rPr>
                <w:noProof/>
                <w:webHidden/>
              </w:rPr>
              <w:t>5</w:t>
            </w:r>
            <w:r w:rsidR="002223D5">
              <w:rPr>
                <w:noProof/>
                <w:webHidden/>
              </w:rPr>
              <w:fldChar w:fldCharType="end"/>
            </w:r>
          </w:hyperlink>
        </w:p>
        <w:p w14:paraId="06F684C3" w14:textId="664D81E9" w:rsidR="002223D5" w:rsidRDefault="008C779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375902" w:history="1">
            <w:r w:rsidR="002223D5" w:rsidRPr="00275E67">
              <w:rPr>
                <w:rStyle w:val="Hyperlink"/>
                <w:noProof/>
                <w:lang w:val="en-IN" w:eastAsia="en-IN"/>
              </w:rPr>
              <w:t>Activity 2 – Semi Hosting technique</w:t>
            </w:r>
            <w:r w:rsidR="002223D5">
              <w:rPr>
                <w:noProof/>
                <w:webHidden/>
              </w:rPr>
              <w:tab/>
            </w:r>
            <w:r w:rsidR="002223D5">
              <w:rPr>
                <w:noProof/>
                <w:webHidden/>
              </w:rPr>
              <w:fldChar w:fldCharType="begin"/>
            </w:r>
            <w:r w:rsidR="002223D5">
              <w:rPr>
                <w:noProof/>
                <w:webHidden/>
              </w:rPr>
              <w:instrText xml:space="preserve"> PAGEREF _Toc52375902 \h </w:instrText>
            </w:r>
            <w:r w:rsidR="002223D5">
              <w:rPr>
                <w:noProof/>
                <w:webHidden/>
              </w:rPr>
            </w:r>
            <w:r w:rsidR="002223D5">
              <w:rPr>
                <w:noProof/>
                <w:webHidden/>
              </w:rPr>
              <w:fldChar w:fldCharType="separate"/>
            </w:r>
            <w:r w:rsidR="002223D5">
              <w:rPr>
                <w:noProof/>
                <w:webHidden/>
              </w:rPr>
              <w:t>7</w:t>
            </w:r>
            <w:r w:rsidR="002223D5">
              <w:rPr>
                <w:noProof/>
                <w:webHidden/>
              </w:rPr>
              <w:fldChar w:fldCharType="end"/>
            </w:r>
          </w:hyperlink>
        </w:p>
        <w:p w14:paraId="3A4FDB5F" w14:textId="52E215E3" w:rsidR="002223D5" w:rsidRDefault="008C779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375903" w:history="1">
            <w:r w:rsidR="002223D5" w:rsidRPr="00275E67">
              <w:rPr>
                <w:rStyle w:val="Hyperlink"/>
                <w:noProof/>
                <w:lang w:val="en-IN" w:eastAsia="en-IN"/>
              </w:rPr>
              <w:t>Activity 3 – In class activity</w:t>
            </w:r>
            <w:r w:rsidR="002223D5">
              <w:rPr>
                <w:noProof/>
                <w:webHidden/>
              </w:rPr>
              <w:tab/>
            </w:r>
            <w:r w:rsidR="002223D5">
              <w:rPr>
                <w:noProof/>
                <w:webHidden/>
              </w:rPr>
              <w:fldChar w:fldCharType="begin"/>
            </w:r>
            <w:r w:rsidR="002223D5">
              <w:rPr>
                <w:noProof/>
                <w:webHidden/>
              </w:rPr>
              <w:instrText xml:space="preserve"> PAGEREF _Toc52375903 \h </w:instrText>
            </w:r>
            <w:r w:rsidR="002223D5">
              <w:rPr>
                <w:noProof/>
                <w:webHidden/>
              </w:rPr>
            </w:r>
            <w:r w:rsidR="002223D5">
              <w:rPr>
                <w:noProof/>
                <w:webHidden/>
              </w:rPr>
              <w:fldChar w:fldCharType="separate"/>
            </w:r>
            <w:r w:rsidR="002223D5">
              <w:rPr>
                <w:noProof/>
                <w:webHidden/>
              </w:rPr>
              <w:t>8</w:t>
            </w:r>
            <w:r w:rsidR="002223D5">
              <w:rPr>
                <w:noProof/>
                <w:webHidden/>
              </w:rPr>
              <w:fldChar w:fldCharType="end"/>
            </w:r>
          </w:hyperlink>
        </w:p>
        <w:p w14:paraId="249F9DA3" w14:textId="2B188EEE" w:rsidR="002223D5" w:rsidRDefault="008C779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375904" w:history="1">
            <w:r w:rsidR="002223D5" w:rsidRPr="00275E67">
              <w:rPr>
                <w:rStyle w:val="Hyperlink"/>
                <w:noProof/>
                <w:lang w:val="en-IN" w:eastAsia="en-IN"/>
              </w:rPr>
              <w:t>Activity 4 – Debugging techniques</w:t>
            </w:r>
            <w:r w:rsidR="002223D5">
              <w:rPr>
                <w:noProof/>
                <w:webHidden/>
              </w:rPr>
              <w:tab/>
            </w:r>
            <w:r w:rsidR="002223D5">
              <w:rPr>
                <w:noProof/>
                <w:webHidden/>
              </w:rPr>
              <w:fldChar w:fldCharType="begin"/>
            </w:r>
            <w:r w:rsidR="002223D5">
              <w:rPr>
                <w:noProof/>
                <w:webHidden/>
              </w:rPr>
              <w:instrText xml:space="preserve"> PAGEREF _Toc52375904 \h </w:instrText>
            </w:r>
            <w:r w:rsidR="002223D5">
              <w:rPr>
                <w:noProof/>
                <w:webHidden/>
              </w:rPr>
            </w:r>
            <w:r w:rsidR="002223D5">
              <w:rPr>
                <w:noProof/>
                <w:webHidden/>
              </w:rPr>
              <w:fldChar w:fldCharType="separate"/>
            </w:r>
            <w:r w:rsidR="002223D5">
              <w:rPr>
                <w:noProof/>
                <w:webHidden/>
              </w:rPr>
              <w:t>10</w:t>
            </w:r>
            <w:r w:rsidR="002223D5">
              <w:rPr>
                <w:noProof/>
                <w:webHidden/>
              </w:rPr>
              <w:fldChar w:fldCharType="end"/>
            </w:r>
          </w:hyperlink>
        </w:p>
        <w:p w14:paraId="1A6F2CB1" w14:textId="0435B55D" w:rsidR="002223D5" w:rsidRDefault="008C779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375905" w:history="1">
            <w:r w:rsidR="002223D5" w:rsidRPr="00275E67">
              <w:rPr>
                <w:rStyle w:val="Hyperlink"/>
                <w:noProof/>
                <w:lang w:val="en-IN" w:eastAsia="en-IN"/>
              </w:rPr>
              <w:t>Activity 5 – Completing MCU specific header files</w:t>
            </w:r>
            <w:r w:rsidR="002223D5">
              <w:rPr>
                <w:noProof/>
                <w:webHidden/>
              </w:rPr>
              <w:tab/>
            </w:r>
            <w:r w:rsidR="002223D5">
              <w:rPr>
                <w:noProof/>
                <w:webHidden/>
              </w:rPr>
              <w:fldChar w:fldCharType="begin"/>
            </w:r>
            <w:r w:rsidR="002223D5">
              <w:rPr>
                <w:noProof/>
                <w:webHidden/>
              </w:rPr>
              <w:instrText xml:space="preserve"> PAGEREF _Toc52375905 \h </w:instrText>
            </w:r>
            <w:r w:rsidR="002223D5">
              <w:rPr>
                <w:noProof/>
                <w:webHidden/>
              </w:rPr>
            </w:r>
            <w:r w:rsidR="002223D5">
              <w:rPr>
                <w:noProof/>
                <w:webHidden/>
              </w:rPr>
              <w:fldChar w:fldCharType="separate"/>
            </w:r>
            <w:r w:rsidR="002223D5">
              <w:rPr>
                <w:noProof/>
                <w:webHidden/>
              </w:rPr>
              <w:t>15</w:t>
            </w:r>
            <w:r w:rsidR="002223D5">
              <w:rPr>
                <w:noProof/>
                <w:webHidden/>
              </w:rPr>
              <w:fldChar w:fldCharType="end"/>
            </w:r>
          </w:hyperlink>
        </w:p>
        <w:p w14:paraId="0778D7C7" w14:textId="23D5E0ED" w:rsidR="00C60D45" w:rsidRDefault="00C60D45">
          <w:r>
            <w:rPr>
              <w:b/>
              <w:bCs/>
              <w:noProof/>
            </w:rPr>
            <w:fldChar w:fldCharType="end"/>
          </w:r>
        </w:p>
      </w:sdtContent>
    </w:sdt>
    <w:p w14:paraId="19B2749C" w14:textId="77777777" w:rsidR="00C60D45" w:rsidRDefault="00C60D45">
      <w:pPr>
        <w:ind w:firstLine="0"/>
        <w:rPr>
          <w:rFonts w:ascii="Cambria" w:hAnsi="Cambria"/>
          <w:b/>
          <w:bCs/>
          <w:sz w:val="24"/>
          <w:szCs w:val="24"/>
        </w:rPr>
      </w:pPr>
      <w:r>
        <w:br w:type="page"/>
      </w:r>
    </w:p>
    <w:p w14:paraId="1137AA68" w14:textId="281DC8F0" w:rsidR="00C60D45" w:rsidRPr="00C60D45" w:rsidRDefault="00C60D45" w:rsidP="00C60D45">
      <w:pPr>
        <w:pStyle w:val="Heading1"/>
      </w:pPr>
      <w:bookmarkStart w:id="4" w:name="_Toc52375900"/>
      <w:r w:rsidRPr="00C60D45">
        <w:lastRenderedPageBreak/>
        <w:t>List of figures</w:t>
      </w:r>
      <w:bookmarkEnd w:id="4"/>
    </w:p>
    <w:p w14:paraId="7B0FDDFF" w14:textId="6B0A9D0B" w:rsidR="00C60D45" w:rsidRDefault="00C60D45">
      <w:pPr>
        <w:pStyle w:val="TableofFigures"/>
        <w:tabs>
          <w:tab w:val="right" w:leader="dot" w:pos="1016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2370921" w:history="1">
        <w:r w:rsidRPr="001E377D">
          <w:rPr>
            <w:rStyle w:val="Hyperlink"/>
            <w:noProof/>
          </w:rPr>
          <w:t>Figure 1 - Linker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_Toc52370921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C47D71" w14:textId="62D2D030" w:rsidR="00C60D45" w:rsidRDefault="008C779B">
      <w:pPr>
        <w:pStyle w:val="TableofFigures"/>
        <w:tabs>
          <w:tab w:val="right" w:leader="dot" w:pos="10160"/>
        </w:tabs>
        <w:rPr>
          <w:noProof/>
        </w:rPr>
      </w:pPr>
      <w:hyperlink w:anchor="_Toc52370922" w:history="1">
        <w:r w:rsidR="00C60D45" w:rsidRPr="001E377D">
          <w:rPr>
            <w:rStyle w:val="Hyperlink"/>
            <w:noProof/>
          </w:rPr>
          <w:t>Figure 2 - Semi hosting technique to print "Hello World"</w:t>
        </w:r>
        <w:r w:rsidR="00C60D45">
          <w:rPr>
            <w:noProof/>
            <w:webHidden/>
          </w:rPr>
          <w:tab/>
        </w:r>
        <w:r w:rsidR="00C60D45">
          <w:rPr>
            <w:noProof/>
            <w:webHidden/>
          </w:rPr>
          <w:fldChar w:fldCharType="begin"/>
        </w:r>
        <w:r w:rsidR="00C60D45">
          <w:rPr>
            <w:noProof/>
            <w:webHidden/>
          </w:rPr>
          <w:instrText xml:space="preserve"> PAGEREF _Toc52370922 \h </w:instrText>
        </w:r>
        <w:r w:rsidR="00C60D45">
          <w:rPr>
            <w:noProof/>
            <w:webHidden/>
          </w:rPr>
        </w:r>
        <w:r w:rsidR="00C60D45">
          <w:rPr>
            <w:noProof/>
            <w:webHidden/>
          </w:rPr>
          <w:fldChar w:fldCharType="separate"/>
        </w:r>
        <w:r w:rsidR="00C60D45">
          <w:rPr>
            <w:noProof/>
            <w:webHidden/>
          </w:rPr>
          <w:t>6</w:t>
        </w:r>
        <w:r w:rsidR="00C60D45">
          <w:rPr>
            <w:noProof/>
            <w:webHidden/>
          </w:rPr>
          <w:fldChar w:fldCharType="end"/>
        </w:r>
      </w:hyperlink>
    </w:p>
    <w:p w14:paraId="4F0D30FD" w14:textId="69E06099" w:rsidR="00C60D45" w:rsidRDefault="008C779B">
      <w:pPr>
        <w:pStyle w:val="TableofFigures"/>
        <w:tabs>
          <w:tab w:val="right" w:leader="dot" w:pos="10160"/>
        </w:tabs>
        <w:rPr>
          <w:noProof/>
        </w:rPr>
      </w:pPr>
      <w:hyperlink w:anchor="_Toc52370923" w:history="1">
        <w:r w:rsidR="00C60D45" w:rsidRPr="001E377D">
          <w:rPr>
            <w:rStyle w:val="Hyperlink"/>
            <w:noProof/>
          </w:rPr>
          <w:t>Figure 3 - RCC bit enabled for SPI1 register</w:t>
        </w:r>
        <w:r w:rsidR="00C60D45">
          <w:rPr>
            <w:noProof/>
            <w:webHidden/>
          </w:rPr>
          <w:tab/>
        </w:r>
        <w:r w:rsidR="00C60D45">
          <w:rPr>
            <w:noProof/>
            <w:webHidden/>
          </w:rPr>
          <w:fldChar w:fldCharType="begin"/>
        </w:r>
        <w:r w:rsidR="00C60D45">
          <w:rPr>
            <w:noProof/>
            <w:webHidden/>
          </w:rPr>
          <w:instrText xml:space="preserve"> PAGEREF _Toc52370923 \h </w:instrText>
        </w:r>
        <w:r w:rsidR="00C60D45">
          <w:rPr>
            <w:noProof/>
            <w:webHidden/>
          </w:rPr>
        </w:r>
        <w:r w:rsidR="00C60D45">
          <w:rPr>
            <w:noProof/>
            <w:webHidden/>
          </w:rPr>
          <w:fldChar w:fldCharType="separate"/>
        </w:r>
        <w:r w:rsidR="00C60D45">
          <w:rPr>
            <w:noProof/>
            <w:webHidden/>
          </w:rPr>
          <w:t>8</w:t>
        </w:r>
        <w:r w:rsidR="00C60D45">
          <w:rPr>
            <w:noProof/>
            <w:webHidden/>
          </w:rPr>
          <w:fldChar w:fldCharType="end"/>
        </w:r>
      </w:hyperlink>
    </w:p>
    <w:p w14:paraId="481D4B0D" w14:textId="23AAD152" w:rsidR="00C60D45" w:rsidRDefault="008C779B">
      <w:pPr>
        <w:pStyle w:val="TableofFigures"/>
        <w:tabs>
          <w:tab w:val="right" w:leader="dot" w:pos="10160"/>
        </w:tabs>
        <w:rPr>
          <w:noProof/>
        </w:rPr>
      </w:pPr>
      <w:hyperlink w:anchor="_Toc52370924" w:history="1">
        <w:r w:rsidR="00C60D45" w:rsidRPr="001E377D">
          <w:rPr>
            <w:rStyle w:val="Hyperlink"/>
            <w:noProof/>
          </w:rPr>
          <w:t>Figure 4 - SPE bit of SPI control register enabled</w:t>
        </w:r>
        <w:r w:rsidR="00C60D45">
          <w:rPr>
            <w:noProof/>
            <w:webHidden/>
          </w:rPr>
          <w:tab/>
        </w:r>
        <w:r w:rsidR="00C60D45">
          <w:rPr>
            <w:noProof/>
            <w:webHidden/>
          </w:rPr>
          <w:fldChar w:fldCharType="begin"/>
        </w:r>
        <w:r w:rsidR="00C60D45">
          <w:rPr>
            <w:noProof/>
            <w:webHidden/>
          </w:rPr>
          <w:instrText xml:space="preserve"> PAGEREF _Toc52370924 \h </w:instrText>
        </w:r>
        <w:r w:rsidR="00C60D45">
          <w:rPr>
            <w:noProof/>
            <w:webHidden/>
          </w:rPr>
        </w:r>
        <w:r w:rsidR="00C60D45">
          <w:rPr>
            <w:noProof/>
            <w:webHidden/>
          </w:rPr>
          <w:fldChar w:fldCharType="separate"/>
        </w:r>
        <w:r w:rsidR="00C60D45">
          <w:rPr>
            <w:noProof/>
            <w:webHidden/>
          </w:rPr>
          <w:t>8</w:t>
        </w:r>
        <w:r w:rsidR="00C60D45">
          <w:rPr>
            <w:noProof/>
            <w:webHidden/>
          </w:rPr>
          <w:fldChar w:fldCharType="end"/>
        </w:r>
      </w:hyperlink>
    </w:p>
    <w:p w14:paraId="6FC696A1" w14:textId="4EB08E8C" w:rsidR="00C60D45" w:rsidRDefault="00C60D45" w:rsidP="00C60D45">
      <w:pPr>
        <w:pStyle w:val="TOCHeading"/>
      </w:pPr>
      <w:r>
        <w:fldChar w:fldCharType="end"/>
      </w:r>
    </w:p>
    <w:p w14:paraId="08015C1D" w14:textId="37987B7F" w:rsidR="002527DA" w:rsidRPr="00C60D45" w:rsidRDefault="002527DA">
      <w:pPr>
        <w:ind w:firstLine="0"/>
        <w:rPr>
          <w:noProof/>
        </w:rPr>
      </w:pPr>
      <w:r>
        <w:rPr>
          <w:b/>
          <w:sz w:val="24"/>
          <w:szCs w:val="24"/>
        </w:rPr>
        <w:br w:type="page"/>
      </w:r>
    </w:p>
    <w:p w14:paraId="625BB2EA" w14:textId="43592C10" w:rsidR="002527DA" w:rsidRDefault="002527DA" w:rsidP="002527DA">
      <w:pPr>
        <w:pStyle w:val="Heading1"/>
        <w:rPr>
          <w:sz w:val="36"/>
          <w:szCs w:val="36"/>
        </w:rPr>
      </w:pPr>
      <w:bookmarkStart w:id="5" w:name="_Toc52375901"/>
      <w:r w:rsidRPr="002527DA">
        <w:rPr>
          <w:sz w:val="36"/>
          <w:szCs w:val="36"/>
        </w:rPr>
        <w:lastRenderedPageBreak/>
        <w:t xml:space="preserve">Activity 1 – Writing </w:t>
      </w:r>
      <w:r w:rsidR="00581F7C">
        <w:rPr>
          <w:sz w:val="36"/>
          <w:szCs w:val="36"/>
        </w:rPr>
        <w:t>linker s</w:t>
      </w:r>
      <w:r w:rsidRPr="002527DA">
        <w:rPr>
          <w:sz w:val="36"/>
          <w:szCs w:val="36"/>
        </w:rPr>
        <w:t>cripts</w:t>
      </w:r>
      <w:bookmarkEnd w:id="5"/>
    </w:p>
    <w:p w14:paraId="60870E01" w14:textId="43B6469D" w:rsidR="002527DA" w:rsidRDefault="002527DA" w:rsidP="002527DA"/>
    <w:p w14:paraId="42BFCC54" w14:textId="12A374B0" w:rsidR="002527DA" w:rsidRDefault="002527DA" w:rsidP="002527DA">
      <w:r w:rsidRPr="002527DA">
        <w:rPr>
          <w:b/>
        </w:rPr>
        <w:t xml:space="preserve">Requirement: </w:t>
      </w:r>
      <w:r w:rsidR="000A044D">
        <w:t>Create one memory location in the linker script.</w:t>
      </w:r>
    </w:p>
    <w:p w14:paraId="24CFADD8" w14:textId="3B29C9C2" w:rsidR="000A044D" w:rsidRDefault="000A044D" w:rsidP="002527DA">
      <w:pPr>
        <w:rPr>
          <w:b/>
        </w:rPr>
      </w:pPr>
      <w:r>
        <w:rPr>
          <w:b/>
        </w:rPr>
        <w:t>Code:</w:t>
      </w:r>
    </w:p>
    <w:p w14:paraId="4D2DE840" w14:textId="5E3D5407" w:rsidR="00581F7C" w:rsidRDefault="00581F7C" w:rsidP="002527DA">
      <w:pPr>
        <w:rPr>
          <w:b/>
        </w:rPr>
      </w:pPr>
    </w:p>
    <w:p w14:paraId="6A5CB623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//Entry point</w:t>
      </w:r>
    </w:p>
    <w:p w14:paraId="01C440C0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ENTRY(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Reset_Handler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60F4A5AB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24847980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//Memories definition</w:t>
      </w:r>
    </w:p>
    <w:p w14:paraId="0935EEF5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MEMORY</w:t>
      </w:r>
    </w:p>
    <w:p w14:paraId="751CDD1B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{</w:t>
      </w:r>
    </w:p>
    <w:p w14:paraId="6F5B462C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FLASH(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rx</w:t>
      </w:r>
      <w:proofErr w:type="spellEnd"/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):ORIGIN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=0x08000000,LENGTH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=1024K</w:t>
      </w:r>
    </w:p>
    <w:p w14:paraId="1B9FFF72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SRAM(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rwx</w:t>
      </w:r>
      <w:proofErr w:type="spellEnd"/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):ORIGIN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=0x20000000,LENGTH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=128K</w:t>
      </w:r>
    </w:p>
    <w:p w14:paraId="64177CD2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}</w:t>
      </w:r>
    </w:p>
    <w:p w14:paraId="741C7E45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0425122F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//Sections</w:t>
      </w:r>
    </w:p>
    <w:p w14:paraId="1D3744F5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SECTIONS</w:t>
      </w:r>
    </w:p>
    <w:p w14:paraId="6C5D211A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{</w:t>
      </w:r>
    </w:p>
    <w:p w14:paraId="4BCBC1D4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.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text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:</w:t>
      </w:r>
      <w:proofErr w:type="gramEnd"/>
    </w:p>
    <w:p w14:paraId="62D7C4B2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{</w:t>
      </w:r>
    </w:p>
    <w:p w14:paraId="0AA1C2F9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*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(.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isr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_vector</w:t>
      </w:r>
      <w:proofErr w:type="spell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)</w:t>
      </w:r>
    </w:p>
    <w:p w14:paraId="7AC189EB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*(.text)</w:t>
      </w:r>
    </w:p>
    <w:p w14:paraId="6DD4F6CD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*(.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text.*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)</w:t>
      </w:r>
    </w:p>
    <w:p w14:paraId="1E0D0F2F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*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(.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init</w:t>
      </w:r>
      <w:proofErr w:type="spellEnd"/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)</w:t>
      </w:r>
    </w:p>
    <w:p w14:paraId="760C4986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*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(.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fini</w:t>
      </w:r>
      <w:proofErr w:type="spellEnd"/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)</w:t>
      </w:r>
    </w:p>
    <w:p w14:paraId="506D9682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*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(.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rodata</w:t>
      </w:r>
      <w:proofErr w:type="spellEnd"/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)</w:t>
      </w:r>
    </w:p>
    <w:p w14:paraId="1733EABF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*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(.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rodata</w:t>
      </w:r>
      <w:proofErr w:type="spellEnd"/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.*)</w:t>
      </w:r>
    </w:p>
    <w:p w14:paraId="3DC15BFB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ALIGN(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4);</w:t>
      </w:r>
    </w:p>
    <w:p w14:paraId="3DF287AC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_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etext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.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;</w:t>
      </w:r>
    </w:p>
    <w:p w14:paraId="1C4BA302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}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&gt; FLASH</w:t>
      </w:r>
    </w:p>
    <w:p w14:paraId="1CB94F2F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</w:t>
      </w:r>
    </w:p>
    <w:p w14:paraId="0C1F6E2F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_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la_data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 LOADADDR(.data);</w:t>
      </w:r>
    </w:p>
    <w:p w14:paraId="2CD2A5B7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</w:t>
      </w:r>
    </w:p>
    <w:p w14:paraId="282C3081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.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data :</w:t>
      </w:r>
      <w:proofErr w:type="gramEnd"/>
    </w:p>
    <w:p w14:paraId="424D823B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{</w:t>
      </w:r>
    </w:p>
    <w:p w14:paraId="3289E235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_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sdata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.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;</w:t>
      </w:r>
    </w:p>
    <w:p w14:paraId="6EB7DDBF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*(.data)</w:t>
      </w:r>
    </w:p>
    <w:p w14:paraId="1EC2E811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*(.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data.*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)</w:t>
      </w:r>
    </w:p>
    <w:p w14:paraId="364D9B6F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ALIGN(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4);</w:t>
      </w:r>
    </w:p>
    <w:p w14:paraId="5A50C132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_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edata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.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;</w:t>
      </w:r>
    </w:p>
    <w:p w14:paraId="67108D21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}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&gt; SRAM AT&gt; FLASH</w:t>
      </w:r>
    </w:p>
    <w:p w14:paraId="01030F65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</w:t>
      </w:r>
    </w:p>
    <w:p w14:paraId="6D725873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bss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:</w:t>
      </w:r>
    </w:p>
    <w:p w14:paraId="56B82DE9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{</w:t>
      </w:r>
    </w:p>
    <w:p w14:paraId="72C62BDE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_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sbss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.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;</w:t>
      </w:r>
    </w:p>
    <w:p w14:paraId="378DD6E4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__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bss_start</w:t>
      </w:r>
      <w:proofErr w:type="spell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__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_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sbss</w:t>
      </w:r>
      <w:proofErr w:type="spell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;</w:t>
      </w:r>
    </w:p>
    <w:p w14:paraId="5779AA64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*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(.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bss</w:t>
      </w:r>
      <w:proofErr w:type="spellEnd"/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)</w:t>
      </w:r>
    </w:p>
    <w:p w14:paraId="718A95B1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*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(.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bss</w:t>
      </w:r>
      <w:proofErr w:type="spellEnd"/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.*)</w:t>
      </w:r>
    </w:p>
    <w:p w14:paraId="6C9D9F8F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*(COMMON)</w:t>
      </w:r>
    </w:p>
    <w:p w14:paraId="75FF1F51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ALIGN(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4);</w:t>
      </w:r>
    </w:p>
    <w:p w14:paraId="576155B1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lastRenderedPageBreak/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_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ebss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.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;</w:t>
      </w:r>
    </w:p>
    <w:p w14:paraId="4C215D76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__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bss_end</w:t>
      </w:r>
      <w:proofErr w:type="spell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__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_</w:t>
      </w:r>
      <w:proofErr w:type="spell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ebss</w:t>
      </w:r>
      <w:proofErr w:type="spell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;</w:t>
      </w:r>
    </w:p>
    <w:p w14:paraId="370B62DE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 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ALIGN(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4);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</w:p>
    <w:p w14:paraId="4ADCA0CF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.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;</w:t>
      </w:r>
    </w:p>
    <w:p w14:paraId="0D120DF4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__end__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=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.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;</w:t>
      </w:r>
    </w:p>
    <w:p w14:paraId="08ADFA93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</w:t>
      </w:r>
      <w:r>
        <w:rPr>
          <w:rFonts w:ascii="Consolas" w:hAnsi="Consolas" w:cs="Consolas"/>
          <w:color w:val="000080"/>
          <w:sz w:val="20"/>
          <w:szCs w:val="20"/>
          <w:lang w:val="en-IN" w:bidi="ar-SA"/>
        </w:rPr>
        <w:t>}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&gt; SRAM</w:t>
      </w:r>
    </w:p>
    <w:p w14:paraId="15727DF8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71CD6D60" w14:textId="39C5E960" w:rsidR="00581F7C" w:rsidRDefault="00BE091B" w:rsidP="00EC1096">
      <w:pPr>
        <w:rPr>
          <w:b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//close_</w:t>
      </w:r>
      <w:bookmarkStart w:id="6" w:name="_GoBack"/>
      <w:bookmarkEnd w:id="6"/>
      <w:r w:rsidR="00EC1096">
        <w:rPr>
          <w:rFonts w:ascii="Consolas" w:hAnsi="Consolas" w:cs="Consolas"/>
          <w:color w:val="000000"/>
          <w:sz w:val="20"/>
          <w:szCs w:val="20"/>
          <w:lang w:val="en-IN" w:bidi="ar-SA"/>
        </w:rPr>
        <w:t>Sections</w:t>
      </w:r>
    </w:p>
    <w:p w14:paraId="065D6B09" w14:textId="77777777" w:rsidR="00E44CED" w:rsidRDefault="00E44CED" w:rsidP="002527DA">
      <w:pPr>
        <w:rPr>
          <w:b/>
        </w:rPr>
      </w:pPr>
    </w:p>
    <w:p w14:paraId="3409737B" w14:textId="3F7B9731" w:rsidR="00581F7C" w:rsidRDefault="00E44CED" w:rsidP="00581F7C">
      <w:pPr>
        <w:rPr>
          <w:b/>
        </w:rPr>
      </w:pPr>
      <w:r>
        <w:rPr>
          <w:b/>
        </w:rPr>
        <w:t>Screenshot</w:t>
      </w:r>
      <w:r w:rsidR="00581F7C">
        <w:rPr>
          <w:b/>
        </w:rPr>
        <w:t>:</w:t>
      </w:r>
    </w:p>
    <w:p w14:paraId="344F2368" w14:textId="77777777" w:rsidR="00E44CED" w:rsidRDefault="00E44CED" w:rsidP="00E44CED">
      <w:pPr>
        <w:keepNext/>
        <w:autoSpaceDE w:val="0"/>
        <w:autoSpaceDN w:val="0"/>
        <w:adjustRightInd w:val="0"/>
        <w:ind w:firstLine="0"/>
      </w:pPr>
      <w:r>
        <w:rPr>
          <w:noProof/>
        </w:rPr>
        <w:drawing>
          <wp:inline distT="0" distB="0" distL="0" distR="0" wp14:anchorId="6B38B3B1" wp14:editId="02146254">
            <wp:extent cx="5630185" cy="5502302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3663" cy="55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8151" w14:textId="0A107A9A" w:rsidR="000A044D" w:rsidRPr="00581F7C" w:rsidRDefault="00E44CED" w:rsidP="00E44CED">
      <w:pPr>
        <w:pStyle w:val="Caption"/>
        <w:jc w:val="center"/>
        <w:rPr>
          <w:rFonts w:ascii="Courier New" w:hAnsi="Courier New" w:cs="Courier New"/>
          <w:sz w:val="22"/>
          <w:szCs w:val="22"/>
          <w:lang w:bidi="ar-SA"/>
        </w:rPr>
      </w:pPr>
      <w:bookmarkStart w:id="7" w:name="_Toc52370921"/>
      <w:r>
        <w:t xml:space="preserve">Figure </w:t>
      </w:r>
      <w:r w:rsidR="008C779B">
        <w:fldChar w:fldCharType="begin"/>
      </w:r>
      <w:r w:rsidR="008C779B">
        <w:instrText xml:space="preserve"> SEQ Figure \* ARABIC </w:instrText>
      </w:r>
      <w:r w:rsidR="008C779B">
        <w:fldChar w:fldCharType="separate"/>
      </w:r>
      <w:r w:rsidR="00B95053">
        <w:rPr>
          <w:noProof/>
        </w:rPr>
        <w:t>1</w:t>
      </w:r>
      <w:r w:rsidR="008C779B">
        <w:rPr>
          <w:noProof/>
        </w:rPr>
        <w:fldChar w:fldCharType="end"/>
      </w:r>
      <w:r>
        <w:t xml:space="preserve"> - Linker script</w:t>
      </w:r>
      <w:bookmarkEnd w:id="7"/>
    </w:p>
    <w:p w14:paraId="70352DA5" w14:textId="4DCC3395" w:rsidR="000A044D" w:rsidRDefault="000A044D" w:rsidP="000A04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sz w:val="20"/>
          <w:szCs w:val="20"/>
          <w:lang w:val="en-IN" w:eastAsia="en-IN" w:bidi="ar-SA"/>
        </w:rPr>
      </w:pPr>
    </w:p>
    <w:p w14:paraId="7D2F2A3F" w14:textId="253BD9D7" w:rsidR="000A044D" w:rsidRDefault="000A044D" w:rsidP="000A044D">
      <w:pPr>
        <w:pStyle w:val="Heading1"/>
        <w:rPr>
          <w:sz w:val="36"/>
          <w:szCs w:val="36"/>
          <w:lang w:val="en-IN" w:eastAsia="en-IN" w:bidi="ar-SA"/>
        </w:rPr>
      </w:pPr>
      <w:bookmarkStart w:id="8" w:name="_Toc52375902"/>
      <w:r>
        <w:rPr>
          <w:sz w:val="36"/>
          <w:szCs w:val="36"/>
          <w:lang w:val="en-IN" w:eastAsia="en-IN" w:bidi="ar-SA"/>
        </w:rPr>
        <w:lastRenderedPageBreak/>
        <w:t xml:space="preserve">Activity 2 </w:t>
      </w:r>
      <w:r w:rsidR="00581F7C">
        <w:rPr>
          <w:sz w:val="36"/>
          <w:szCs w:val="36"/>
          <w:lang w:val="en-IN" w:eastAsia="en-IN" w:bidi="ar-SA"/>
        </w:rPr>
        <w:t>–</w:t>
      </w:r>
      <w:r>
        <w:rPr>
          <w:sz w:val="36"/>
          <w:szCs w:val="36"/>
          <w:lang w:val="en-IN" w:eastAsia="en-IN" w:bidi="ar-SA"/>
        </w:rPr>
        <w:t xml:space="preserve"> Semi</w:t>
      </w:r>
      <w:r w:rsidR="00581F7C">
        <w:rPr>
          <w:sz w:val="36"/>
          <w:szCs w:val="36"/>
          <w:lang w:val="en-IN" w:eastAsia="en-IN" w:bidi="ar-SA"/>
        </w:rPr>
        <w:t xml:space="preserve"> Hosting technique</w:t>
      </w:r>
      <w:bookmarkEnd w:id="8"/>
    </w:p>
    <w:p w14:paraId="0420E4C7" w14:textId="51B211ED" w:rsidR="00E44CED" w:rsidRDefault="00E44CED" w:rsidP="00E44CED">
      <w:pPr>
        <w:rPr>
          <w:lang w:val="en-IN" w:eastAsia="en-IN" w:bidi="ar-SA"/>
        </w:rPr>
      </w:pPr>
    </w:p>
    <w:p w14:paraId="37668192" w14:textId="005021EE" w:rsidR="00E44CED" w:rsidRDefault="00E44CED" w:rsidP="00E44CED">
      <w:pPr>
        <w:rPr>
          <w:b/>
          <w:lang w:val="en-IN" w:eastAsia="en-IN" w:bidi="ar-SA"/>
        </w:rPr>
      </w:pPr>
      <w:r>
        <w:rPr>
          <w:b/>
          <w:lang w:val="en-IN" w:eastAsia="en-IN" w:bidi="ar-SA"/>
        </w:rPr>
        <w:t xml:space="preserve">Requirement: </w:t>
      </w:r>
    </w:p>
    <w:p w14:paraId="1D324C2E" w14:textId="77777777" w:rsidR="00EC1096" w:rsidRDefault="00EC1096" w:rsidP="00E44CED">
      <w:pPr>
        <w:rPr>
          <w:lang w:val="en-IN" w:eastAsia="en-IN" w:bidi="ar-SA"/>
        </w:rPr>
      </w:pPr>
    </w:p>
    <w:p w14:paraId="6E11D77D" w14:textId="78AD2E05" w:rsidR="00E44CED" w:rsidRDefault="00E44CED" w:rsidP="00E44CED">
      <w:pPr>
        <w:rPr>
          <w:b/>
          <w:lang w:val="en-IN" w:eastAsia="en-IN" w:bidi="ar-SA"/>
        </w:rPr>
      </w:pPr>
      <w:r w:rsidRPr="00E44CED">
        <w:rPr>
          <w:b/>
          <w:lang w:val="en-IN" w:eastAsia="en-IN" w:bidi="ar-SA"/>
        </w:rPr>
        <w:t>Code:</w:t>
      </w:r>
    </w:p>
    <w:p w14:paraId="26CB60AB" w14:textId="77777777" w:rsidR="00EC1096" w:rsidRDefault="00EC1096" w:rsidP="00E44CED">
      <w:pPr>
        <w:rPr>
          <w:b/>
          <w:lang w:val="en-IN" w:eastAsia="en-IN" w:bidi="ar-SA"/>
        </w:rPr>
      </w:pPr>
    </w:p>
    <w:p w14:paraId="421C8E45" w14:textId="77777777" w:rsidR="00E44CED" w:rsidRDefault="00E44CED" w:rsidP="00E44CE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stdio.h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&gt;</w:t>
      </w:r>
    </w:p>
    <w:p w14:paraId="5C8AD7FD" w14:textId="77777777" w:rsidR="00E44CED" w:rsidRDefault="00E44CED" w:rsidP="00E44CE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extern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initialise_monitor_handles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</w:p>
    <w:p w14:paraId="558CE677" w14:textId="77777777" w:rsidR="00E44CED" w:rsidRDefault="00E44CED" w:rsidP="00E44CE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main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1972501B" w14:textId="77777777" w:rsidR="00E44CED" w:rsidRDefault="00E44CED" w:rsidP="00E44CE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5177CC5D" w14:textId="77777777" w:rsidR="00E44CED" w:rsidRDefault="00E44CED" w:rsidP="00E44CED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initialise_monitor_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handles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</w:p>
    <w:p w14:paraId="7BE7DA3B" w14:textId="77777777" w:rsidR="00E44CED" w:rsidRDefault="00E44CED" w:rsidP="00E44CED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lang w:val="en-IN" w:bidi="ar-SA"/>
        </w:rPr>
        <w:t>printf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"Hello World\n"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</w:p>
    <w:p w14:paraId="08AC1075" w14:textId="77777777" w:rsidR="00E44CED" w:rsidRDefault="00E44CED" w:rsidP="00E44CED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C6DBAE"/>
          <w:lang w:val="en-IN" w:bidi="ar-S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C6DBAE"/>
          <w:lang w:val="en-IN"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shd w:val="clear" w:color="auto" w:fill="C6DBAE"/>
          <w:lang w:val="en-IN"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C6DBAE"/>
          <w:lang w:val="en-IN" w:bidi="ar-SA"/>
        </w:rPr>
        <w:t>;;);</w:t>
      </w:r>
    </w:p>
    <w:p w14:paraId="4C001844" w14:textId="77777777" w:rsidR="00E44CED" w:rsidRDefault="00E44CED" w:rsidP="00E44CE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5766F1D3" w14:textId="4E2464B5" w:rsidR="00E44CED" w:rsidRDefault="00E44CED" w:rsidP="00E44CED">
      <w:pPr>
        <w:rPr>
          <w:b/>
          <w:lang w:val="en-IN" w:eastAsia="en-IN" w:bidi="ar-SA"/>
        </w:rPr>
      </w:pPr>
    </w:p>
    <w:p w14:paraId="65385E4D" w14:textId="057D8C89" w:rsidR="00EC1096" w:rsidRDefault="00EC1096" w:rsidP="00E44CED">
      <w:pPr>
        <w:rPr>
          <w:b/>
          <w:lang w:val="en-IN" w:eastAsia="en-IN" w:bidi="ar-SA"/>
        </w:rPr>
      </w:pPr>
      <w:r>
        <w:rPr>
          <w:b/>
          <w:lang w:val="en-IN" w:eastAsia="en-IN" w:bidi="ar-SA"/>
        </w:rPr>
        <w:t>Screenshot:</w:t>
      </w:r>
    </w:p>
    <w:p w14:paraId="3C850A49" w14:textId="7AD605A0" w:rsidR="00EC1096" w:rsidRDefault="00EC1096" w:rsidP="00E44CED">
      <w:pPr>
        <w:rPr>
          <w:b/>
          <w:lang w:val="en-IN" w:eastAsia="en-IN" w:bidi="ar-SA"/>
        </w:rPr>
      </w:pPr>
    </w:p>
    <w:p w14:paraId="42AC990A" w14:textId="77777777" w:rsidR="00EC1096" w:rsidRDefault="00EC1096" w:rsidP="00EC1096">
      <w:pPr>
        <w:keepNext/>
      </w:pPr>
      <w:r>
        <w:rPr>
          <w:noProof/>
        </w:rPr>
        <w:drawing>
          <wp:inline distT="0" distB="0" distL="0" distR="0" wp14:anchorId="226A023D" wp14:editId="6A7C7378">
            <wp:extent cx="5208104" cy="436159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854" cy="43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AEE3" w14:textId="45107167" w:rsidR="00EC1096" w:rsidRDefault="00EC1096" w:rsidP="00EC1096">
      <w:pPr>
        <w:pStyle w:val="Caption"/>
        <w:jc w:val="center"/>
      </w:pPr>
      <w:bookmarkStart w:id="9" w:name="_Toc52370922"/>
      <w:r>
        <w:t xml:space="preserve">Figure </w:t>
      </w:r>
      <w:r w:rsidR="008C779B">
        <w:fldChar w:fldCharType="begin"/>
      </w:r>
      <w:r w:rsidR="008C779B">
        <w:instrText xml:space="preserve"> SEQ Figure \* ARABIC </w:instrText>
      </w:r>
      <w:r w:rsidR="008C779B">
        <w:fldChar w:fldCharType="separate"/>
      </w:r>
      <w:r w:rsidR="00B95053">
        <w:rPr>
          <w:noProof/>
        </w:rPr>
        <w:t>2</w:t>
      </w:r>
      <w:r w:rsidR="008C779B">
        <w:rPr>
          <w:noProof/>
        </w:rPr>
        <w:fldChar w:fldCharType="end"/>
      </w:r>
      <w:r>
        <w:t xml:space="preserve"> - Semi hosting technique to print "Hello World"</w:t>
      </w:r>
      <w:bookmarkEnd w:id="9"/>
    </w:p>
    <w:p w14:paraId="01B91A1D" w14:textId="7960E91B" w:rsidR="00EC1096" w:rsidRDefault="00EC1096" w:rsidP="00EC1096">
      <w:pPr>
        <w:rPr>
          <w:lang w:val="en-IN" w:eastAsia="en-IN" w:bidi="ar-SA"/>
        </w:rPr>
      </w:pPr>
    </w:p>
    <w:p w14:paraId="15DBB9B5" w14:textId="62F5E6EB" w:rsidR="00EC1096" w:rsidRDefault="00EC1096" w:rsidP="00EC1096">
      <w:pPr>
        <w:rPr>
          <w:lang w:val="en-IN" w:eastAsia="en-IN" w:bidi="ar-SA"/>
        </w:rPr>
      </w:pPr>
    </w:p>
    <w:p w14:paraId="0EA8A249" w14:textId="56C7B353" w:rsidR="00EC1096" w:rsidRDefault="00EC1096" w:rsidP="00EC1096">
      <w:pPr>
        <w:pStyle w:val="Heading1"/>
        <w:rPr>
          <w:sz w:val="36"/>
          <w:szCs w:val="36"/>
          <w:lang w:val="en-IN" w:eastAsia="en-IN" w:bidi="ar-SA"/>
        </w:rPr>
      </w:pPr>
      <w:bookmarkStart w:id="10" w:name="_Toc52375903"/>
      <w:r>
        <w:rPr>
          <w:sz w:val="36"/>
          <w:szCs w:val="36"/>
          <w:lang w:val="en-IN" w:eastAsia="en-IN" w:bidi="ar-SA"/>
        </w:rPr>
        <w:lastRenderedPageBreak/>
        <w:t>Activity 3 – In class activity</w:t>
      </w:r>
      <w:bookmarkEnd w:id="10"/>
    </w:p>
    <w:p w14:paraId="46376273" w14:textId="7C3EADA0" w:rsidR="00EC1096" w:rsidRDefault="00EC1096" w:rsidP="00EC1096">
      <w:pPr>
        <w:rPr>
          <w:lang w:val="en-IN" w:eastAsia="en-IN" w:bidi="ar-SA"/>
        </w:rPr>
      </w:pPr>
    </w:p>
    <w:p w14:paraId="0B97DD25" w14:textId="18702C5B" w:rsidR="00EC1096" w:rsidRDefault="00EC1096" w:rsidP="00EC1096">
      <w:pPr>
        <w:rPr>
          <w:lang w:val="en-IN" w:eastAsia="en-IN" w:bidi="ar-SA"/>
        </w:rPr>
      </w:pPr>
      <w:r w:rsidRPr="00EC1096">
        <w:rPr>
          <w:b/>
          <w:lang w:val="en-IN" w:eastAsia="en-IN" w:bidi="ar-SA"/>
        </w:rPr>
        <w:t>Requirement:</w:t>
      </w:r>
      <w:r>
        <w:rPr>
          <w:b/>
          <w:lang w:val="en-IN" w:eastAsia="en-IN" w:bidi="ar-SA"/>
        </w:rPr>
        <w:t xml:space="preserve"> </w:t>
      </w:r>
      <w:r w:rsidRPr="00EC1096">
        <w:rPr>
          <w:lang w:val="en-IN" w:eastAsia="en-IN" w:bidi="ar-SA"/>
        </w:rPr>
        <w:t xml:space="preserve">Enable SPE bit position of SPI control register 1 (SPI_CR1) by writing embedded </w:t>
      </w:r>
      <w:r>
        <w:rPr>
          <w:lang w:val="en-IN" w:eastAsia="en-IN" w:bidi="ar-SA"/>
        </w:rPr>
        <w:t>C</w:t>
      </w:r>
      <w:r w:rsidRPr="00EC1096">
        <w:rPr>
          <w:lang w:val="en-IN" w:eastAsia="en-IN" w:bidi="ar-SA"/>
        </w:rPr>
        <w:t xml:space="preserve"> code.</w:t>
      </w:r>
    </w:p>
    <w:p w14:paraId="22626AE3" w14:textId="58B61363" w:rsidR="00EC1096" w:rsidRDefault="00EC1096" w:rsidP="00EC1096">
      <w:pPr>
        <w:rPr>
          <w:lang w:val="en-IN" w:eastAsia="en-IN" w:bidi="ar-SA"/>
        </w:rPr>
      </w:pPr>
    </w:p>
    <w:p w14:paraId="5C1291EF" w14:textId="66EE53DB" w:rsidR="00EC1096" w:rsidRDefault="00EC1096" w:rsidP="00EC1096">
      <w:pPr>
        <w:rPr>
          <w:lang w:val="en-IN" w:eastAsia="en-IN" w:bidi="ar-SA"/>
        </w:rPr>
      </w:pPr>
      <w:r>
        <w:rPr>
          <w:b/>
          <w:lang w:val="en-IN" w:eastAsia="en-IN" w:bidi="ar-SA"/>
        </w:rPr>
        <w:t>Code:</w:t>
      </w:r>
    </w:p>
    <w:p w14:paraId="6013DCBC" w14:textId="51B7DF82" w:rsidR="00EC1096" w:rsidRDefault="00EC1096" w:rsidP="00EC1096">
      <w:pPr>
        <w:rPr>
          <w:lang w:val="en-IN" w:eastAsia="en-IN" w:bidi="ar-SA"/>
        </w:rPr>
      </w:pPr>
    </w:p>
    <w:p w14:paraId="691844DC" w14:textId="77777777" w:rsidR="00EC1096" w:rsidRDefault="00EC1096" w:rsidP="00EC109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stdint.h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&gt;</w:t>
      </w:r>
    </w:p>
    <w:p w14:paraId="63169B90" w14:textId="77777777" w:rsidR="00EC1096" w:rsidRDefault="00EC1096" w:rsidP="00EC109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SPI_BASE_ADDR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0x40013000UL</w:t>
      </w:r>
    </w:p>
    <w:p w14:paraId="755AD5E0" w14:textId="77777777" w:rsidR="00EC1096" w:rsidRDefault="00EC1096" w:rsidP="00EC109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SPI_CR1_REG_OFFSET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0x00UL</w:t>
      </w:r>
    </w:p>
    <w:p w14:paraId="38CBE82A" w14:textId="77777777" w:rsidR="00EC1096" w:rsidRDefault="00EC1096" w:rsidP="00EC109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IN" w:bidi="ar-SA"/>
        </w:rPr>
        <w:t>SPI_CR1_REG_ADDR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(SPI_BASE_ADDR + SPI_CR1_REG_OFFSET)</w:t>
      </w:r>
    </w:p>
    <w:p w14:paraId="01965B6B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003DC847" w14:textId="5557D004" w:rsidR="00EC1096" w:rsidRDefault="00EC1096" w:rsidP="00EC109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RCC_BASE_ADDR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 w:rsidR="00F440A3"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 w:rsidR="00F440A3"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0x40023800UL</w:t>
      </w:r>
    </w:p>
    <w:p w14:paraId="5D390C4E" w14:textId="6EA2AC03" w:rsidR="00EC1096" w:rsidRDefault="00EC1096" w:rsidP="00EC109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 w:rsidR="00F440A3"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RCC_APB2ENR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_REG_OFFSET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0x44UL</w:t>
      </w:r>
    </w:p>
    <w:p w14:paraId="709A00BB" w14:textId="0D3F4768" w:rsidR="00EC1096" w:rsidRDefault="00EC1096" w:rsidP="00EC109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RCC_APB2</w:t>
      </w:r>
      <w:r w:rsidR="00F440A3">
        <w:rPr>
          <w:rFonts w:ascii="Consolas" w:hAnsi="Consolas" w:cs="Consolas"/>
          <w:color w:val="000000"/>
          <w:sz w:val="20"/>
          <w:szCs w:val="20"/>
          <w:lang w:val="en-IN" w:bidi="ar-SA"/>
        </w:rPr>
        <w:t>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_REG_ADDR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(RCC_BASE_ADDR + RCC_APB2</w:t>
      </w:r>
      <w:r w:rsidR="00F440A3">
        <w:rPr>
          <w:rFonts w:ascii="Consolas" w:hAnsi="Consolas" w:cs="Consolas"/>
          <w:color w:val="000000"/>
          <w:sz w:val="20"/>
          <w:szCs w:val="20"/>
          <w:lang w:val="en-IN" w:bidi="ar-SA"/>
        </w:rPr>
        <w:t>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_REG_OFFSET)</w:t>
      </w:r>
    </w:p>
    <w:p w14:paraId="5F1B0C0E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2BAA5452" w14:textId="77777777" w:rsidR="00EC1096" w:rsidRDefault="00EC1096" w:rsidP="00EC109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main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4071A275" w14:textId="77777777" w:rsidR="00EC1096" w:rsidRDefault="00EC1096" w:rsidP="00EC109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62724615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*pSpiCr1Reg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=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*) SPI_CR1_REG_ADDR;</w:t>
      </w:r>
    </w:p>
    <w:p w14:paraId="54F77CD4" w14:textId="213EC778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*pRccApb2</w:t>
      </w:r>
      <w:r w:rsidR="00F440A3">
        <w:rPr>
          <w:rFonts w:ascii="Consolas" w:hAnsi="Consolas" w:cs="Consolas"/>
          <w:color w:val="000000"/>
          <w:sz w:val="20"/>
          <w:szCs w:val="20"/>
          <w:lang w:val="en-IN" w:bidi="ar-SA"/>
        </w:rPr>
        <w:t>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Reg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=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*) RCC_APB2</w:t>
      </w:r>
      <w:r w:rsidR="00F440A3">
        <w:rPr>
          <w:rFonts w:ascii="Consolas" w:hAnsi="Consolas" w:cs="Consolas"/>
          <w:color w:val="000000"/>
          <w:sz w:val="20"/>
          <w:szCs w:val="20"/>
          <w:lang w:val="en-IN" w:bidi="ar-SA"/>
        </w:rPr>
        <w:t>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_REG_ADDR;</w:t>
      </w:r>
    </w:p>
    <w:p w14:paraId="357CABC1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0AD5E3AF" w14:textId="5EBC7068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*pRccApb2</w:t>
      </w:r>
      <w:r w:rsidR="00F440A3">
        <w:rPr>
          <w:rFonts w:ascii="Consolas" w:hAnsi="Consolas" w:cs="Consolas"/>
          <w:color w:val="000000"/>
          <w:sz w:val="20"/>
          <w:szCs w:val="20"/>
          <w:lang w:val="en-IN" w:bidi="ar-SA"/>
        </w:rPr>
        <w:t>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Reg |= (1&lt;&lt;12); 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//enable the clock</w:t>
      </w:r>
    </w:p>
    <w:p w14:paraId="4A8C5883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*pSpiCr1Reg |= (1&lt;&lt;6);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//set the 6th bit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i.e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SPE bit</w:t>
      </w:r>
    </w:p>
    <w:p w14:paraId="052C6C51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 Loop forever */</w:t>
      </w:r>
    </w:p>
    <w:p w14:paraId="144400EC" w14:textId="77777777" w:rsidR="00EC1096" w:rsidRDefault="00EC1096" w:rsidP="00EC109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;;);</w:t>
      </w:r>
    </w:p>
    <w:p w14:paraId="2D497284" w14:textId="5C053356" w:rsidR="00F440A3" w:rsidRDefault="00EC1096" w:rsidP="00F440A3">
      <w:pPr>
        <w:rPr>
          <w:rFonts w:ascii="Consolas" w:hAnsi="Consolas" w:cs="Consolas"/>
          <w:color w:val="000000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4E8F5876" w14:textId="77777777" w:rsidR="00F440A3" w:rsidRDefault="00F440A3" w:rsidP="00F440A3">
      <w:pPr>
        <w:rPr>
          <w:rFonts w:ascii="Consolas" w:hAnsi="Consolas" w:cs="Consolas"/>
          <w:color w:val="000000"/>
          <w:sz w:val="20"/>
          <w:szCs w:val="20"/>
          <w:lang w:val="en-IN" w:bidi="ar-SA"/>
        </w:rPr>
      </w:pPr>
    </w:p>
    <w:p w14:paraId="2EC9D913" w14:textId="57157CEA" w:rsidR="00F440A3" w:rsidRPr="00F440A3" w:rsidRDefault="00F440A3" w:rsidP="00F440A3">
      <w:pPr>
        <w:rPr>
          <w:rFonts w:ascii="Consolas" w:hAnsi="Consolas" w:cs="Consolas"/>
          <w:color w:val="000000"/>
          <w:sz w:val="20"/>
          <w:szCs w:val="20"/>
          <w:lang w:val="en-IN" w:bidi="ar-SA"/>
        </w:rPr>
      </w:pPr>
    </w:p>
    <w:p w14:paraId="29F7EB00" w14:textId="618CAF71" w:rsidR="00EC1096" w:rsidRDefault="00EC1096" w:rsidP="00EC1096">
      <w:pPr>
        <w:rPr>
          <w:lang w:val="en-IN" w:eastAsia="en-IN" w:bidi="ar-SA"/>
        </w:rPr>
      </w:pPr>
    </w:p>
    <w:p w14:paraId="6D337118" w14:textId="4E0946E7" w:rsidR="00F440A3" w:rsidRDefault="00F440A3" w:rsidP="00EC1096">
      <w:pPr>
        <w:rPr>
          <w:lang w:val="en-IN" w:eastAsia="en-IN" w:bidi="ar-SA"/>
        </w:rPr>
      </w:pPr>
    </w:p>
    <w:p w14:paraId="54F1E036" w14:textId="6560F667" w:rsidR="00F440A3" w:rsidRDefault="00F440A3" w:rsidP="00EC1096">
      <w:pPr>
        <w:rPr>
          <w:lang w:val="en-IN" w:eastAsia="en-IN" w:bidi="ar-SA"/>
        </w:rPr>
      </w:pPr>
    </w:p>
    <w:p w14:paraId="53D9B62B" w14:textId="0DE622AA" w:rsidR="00F440A3" w:rsidRDefault="00F440A3" w:rsidP="00EC1096">
      <w:pPr>
        <w:rPr>
          <w:lang w:val="en-IN" w:eastAsia="en-IN" w:bidi="ar-SA"/>
        </w:rPr>
      </w:pPr>
    </w:p>
    <w:p w14:paraId="50CC7ADF" w14:textId="0E34127B" w:rsidR="00F440A3" w:rsidRDefault="00F440A3" w:rsidP="00EC1096">
      <w:pPr>
        <w:rPr>
          <w:lang w:val="en-IN" w:eastAsia="en-IN" w:bidi="ar-SA"/>
        </w:rPr>
      </w:pPr>
    </w:p>
    <w:p w14:paraId="7EB5A231" w14:textId="3A6D2E64" w:rsidR="00F440A3" w:rsidRDefault="00F440A3" w:rsidP="00EC1096">
      <w:pPr>
        <w:rPr>
          <w:lang w:val="en-IN" w:eastAsia="en-IN" w:bidi="ar-SA"/>
        </w:rPr>
      </w:pPr>
    </w:p>
    <w:p w14:paraId="09997AA3" w14:textId="7B87262A" w:rsidR="00F440A3" w:rsidRDefault="00F440A3" w:rsidP="00EC1096">
      <w:pPr>
        <w:rPr>
          <w:lang w:val="en-IN" w:eastAsia="en-IN" w:bidi="ar-SA"/>
        </w:rPr>
      </w:pPr>
    </w:p>
    <w:p w14:paraId="0AD011D2" w14:textId="4A344099" w:rsidR="00F440A3" w:rsidRDefault="00F440A3" w:rsidP="00EC1096">
      <w:pPr>
        <w:rPr>
          <w:lang w:val="en-IN" w:eastAsia="en-IN" w:bidi="ar-SA"/>
        </w:rPr>
      </w:pPr>
    </w:p>
    <w:p w14:paraId="519F1415" w14:textId="6C77E489" w:rsidR="00F440A3" w:rsidRDefault="00F440A3" w:rsidP="00EC1096">
      <w:pPr>
        <w:rPr>
          <w:lang w:val="en-IN" w:eastAsia="en-IN" w:bidi="ar-SA"/>
        </w:rPr>
      </w:pPr>
    </w:p>
    <w:p w14:paraId="4E873C94" w14:textId="5BEBB878" w:rsidR="00F440A3" w:rsidRDefault="00F440A3" w:rsidP="00EC1096">
      <w:pPr>
        <w:rPr>
          <w:lang w:val="en-IN" w:eastAsia="en-IN" w:bidi="ar-SA"/>
        </w:rPr>
      </w:pPr>
    </w:p>
    <w:p w14:paraId="7D10ADA7" w14:textId="2188B577" w:rsidR="00F440A3" w:rsidRDefault="00F440A3" w:rsidP="00EC1096">
      <w:pPr>
        <w:rPr>
          <w:lang w:val="en-IN" w:eastAsia="en-IN" w:bidi="ar-SA"/>
        </w:rPr>
      </w:pPr>
    </w:p>
    <w:p w14:paraId="14A667FB" w14:textId="55797A1F" w:rsidR="00F440A3" w:rsidRDefault="00F440A3" w:rsidP="00EC1096">
      <w:pPr>
        <w:rPr>
          <w:lang w:val="en-IN" w:eastAsia="en-IN" w:bidi="ar-SA"/>
        </w:rPr>
      </w:pPr>
    </w:p>
    <w:p w14:paraId="304ECB8F" w14:textId="56C3EAC3" w:rsidR="00F440A3" w:rsidRDefault="00F440A3" w:rsidP="00EC1096">
      <w:pPr>
        <w:rPr>
          <w:lang w:val="en-IN" w:eastAsia="en-IN" w:bidi="ar-SA"/>
        </w:rPr>
      </w:pPr>
    </w:p>
    <w:p w14:paraId="35121C53" w14:textId="41CCF5DF" w:rsidR="00F440A3" w:rsidRDefault="00F440A3" w:rsidP="00EC1096">
      <w:pPr>
        <w:rPr>
          <w:lang w:val="en-IN" w:eastAsia="en-IN" w:bidi="ar-SA"/>
        </w:rPr>
      </w:pPr>
    </w:p>
    <w:p w14:paraId="6F013A9C" w14:textId="7C945A91" w:rsidR="00F440A3" w:rsidRDefault="00F440A3" w:rsidP="00EC1096">
      <w:pPr>
        <w:rPr>
          <w:lang w:val="en-IN" w:eastAsia="en-IN" w:bidi="ar-SA"/>
        </w:rPr>
      </w:pPr>
    </w:p>
    <w:p w14:paraId="6263726C" w14:textId="6F075A6C" w:rsidR="00F440A3" w:rsidRDefault="00F440A3" w:rsidP="00EC1096">
      <w:pPr>
        <w:rPr>
          <w:lang w:val="en-IN" w:eastAsia="en-IN" w:bidi="ar-SA"/>
        </w:rPr>
      </w:pPr>
    </w:p>
    <w:p w14:paraId="0824CD36" w14:textId="085625CE" w:rsidR="00F440A3" w:rsidRDefault="00F440A3" w:rsidP="00EC1096">
      <w:pPr>
        <w:rPr>
          <w:lang w:val="en-IN" w:eastAsia="en-IN" w:bidi="ar-SA"/>
        </w:rPr>
      </w:pPr>
    </w:p>
    <w:p w14:paraId="6BF4FE97" w14:textId="4948B4E1" w:rsidR="00F440A3" w:rsidRDefault="00F440A3" w:rsidP="00EC1096">
      <w:pPr>
        <w:rPr>
          <w:lang w:val="en-IN" w:eastAsia="en-IN" w:bidi="ar-SA"/>
        </w:rPr>
      </w:pPr>
    </w:p>
    <w:p w14:paraId="05500012" w14:textId="0C88F081" w:rsidR="00F440A3" w:rsidRDefault="00F440A3" w:rsidP="00EC1096">
      <w:pPr>
        <w:rPr>
          <w:lang w:val="en-IN" w:eastAsia="en-IN" w:bidi="ar-SA"/>
        </w:rPr>
      </w:pPr>
    </w:p>
    <w:p w14:paraId="7C7F38DC" w14:textId="489ECDB4" w:rsidR="00F440A3" w:rsidRDefault="00F440A3" w:rsidP="00EC1096">
      <w:pPr>
        <w:rPr>
          <w:lang w:val="en-IN" w:eastAsia="en-IN" w:bidi="ar-SA"/>
        </w:rPr>
      </w:pPr>
    </w:p>
    <w:p w14:paraId="0F464F4E" w14:textId="6C524B36" w:rsidR="00F440A3" w:rsidRDefault="00F440A3" w:rsidP="00EC1096">
      <w:pPr>
        <w:rPr>
          <w:b/>
          <w:lang w:val="en-IN" w:eastAsia="en-IN" w:bidi="ar-SA"/>
        </w:rPr>
      </w:pPr>
      <w:r w:rsidRPr="00F440A3">
        <w:rPr>
          <w:b/>
          <w:lang w:val="en-IN" w:eastAsia="en-IN" w:bidi="ar-SA"/>
        </w:rPr>
        <w:lastRenderedPageBreak/>
        <w:t>Screenshot:</w:t>
      </w:r>
    </w:p>
    <w:p w14:paraId="2C1C54DF" w14:textId="279ED06B" w:rsidR="00F440A3" w:rsidRDefault="00F440A3" w:rsidP="00EC1096">
      <w:pPr>
        <w:rPr>
          <w:b/>
          <w:lang w:val="en-IN" w:eastAsia="en-IN" w:bidi="ar-SA"/>
        </w:rPr>
      </w:pPr>
    </w:p>
    <w:p w14:paraId="74493B0A" w14:textId="77777777" w:rsidR="00F440A3" w:rsidRDefault="00F440A3" w:rsidP="00F440A3">
      <w:pPr>
        <w:keepNext/>
      </w:pPr>
      <w:r>
        <w:rPr>
          <w:noProof/>
        </w:rPr>
        <w:drawing>
          <wp:inline distT="0" distB="0" distL="0" distR="0" wp14:anchorId="6872A769" wp14:editId="00D1BE08">
            <wp:extent cx="6457950" cy="3136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5B7C" w14:textId="72BBE1BA" w:rsidR="00F440A3" w:rsidRDefault="00F440A3" w:rsidP="00F440A3">
      <w:pPr>
        <w:pStyle w:val="Caption"/>
        <w:jc w:val="center"/>
      </w:pPr>
      <w:bookmarkStart w:id="11" w:name="_Toc52370923"/>
      <w:r>
        <w:t xml:space="preserve">Figure </w:t>
      </w:r>
      <w:r w:rsidR="008C779B">
        <w:fldChar w:fldCharType="begin"/>
      </w:r>
      <w:r w:rsidR="008C779B">
        <w:instrText xml:space="preserve"> SEQ Figure \* ARABIC </w:instrText>
      </w:r>
      <w:r w:rsidR="008C779B">
        <w:fldChar w:fldCharType="separate"/>
      </w:r>
      <w:r w:rsidR="00B95053">
        <w:rPr>
          <w:noProof/>
        </w:rPr>
        <w:t>3</w:t>
      </w:r>
      <w:r w:rsidR="008C779B">
        <w:rPr>
          <w:noProof/>
        </w:rPr>
        <w:fldChar w:fldCharType="end"/>
      </w:r>
      <w:r>
        <w:t xml:space="preserve"> - RCC bit enabled for SPI1 register</w:t>
      </w:r>
      <w:bookmarkEnd w:id="11"/>
    </w:p>
    <w:p w14:paraId="70021ADB" w14:textId="65C7B174" w:rsidR="00F440A3" w:rsidRDefault="00F440A3" w:rsidP="00F440A3">
      <w:pPr>
        <w:rPr>
          <w:lang w:val="en-IN" w:eastAsia="en-IN" w:bidi="ar-SA"/>
        </w:rPr>
      </w:pPr>
    </w:p>
    <w:p w14:paraId="164951DD" w14:textId="77777777" w:rsidR="00F440A3" w:rsidRDefault="00F440A3" w:rsidP="00F440A3">
      <w:pPr>
        <w:keepNext/>
      </w:pPr>
      <w:r>
        <w:rPr>
          <w:noProof/>
        </w:rPr>
        <w:drawing>
          <wp:inline distT="0" distB="0" distL="0" distR="0" wp14:anchorId="0EDAAE14" wp14:editId="230EAD9E">
            <wp:extent cx="6457950" cy="335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8FA" w14:textId="131E7F6F" w:rsidR="00F440A3" w:rsidRDefault="00F440A3" w:rsidP="00F440A3">
      <w:pPr>
        <w:pStyle w:val="Caption"/>
        <w:jc w:val="center"/>
      </w:pPr>
      <w:bookmarkStart w:id="12" w:name="_Toc52370924"/>
      <w:r>
        <w:t xml:space="preserve">Figure </w:t>
      </w:r>
      <w:r w:rsidR="008C779B">
        <w:fldChar w:fldCharType="begin"/>
      </w:r>
      <w:r w:rsidR="008C779B">
        <w:instrText xml:space="preserve"> SEQ Figure \* ARABIC </w:instrText>
      </w:r>
      <w:r w:rsidR="008C779B">
        <w:fldChar w:fldCharType="separate"/>
      </w:r>
      <w:r w:rsidR="00B95053">
        <w:rPr>
          <w:noProof/>
        </w:rPr>
        <w:t>4</w:t>
      </w:r>
      <w:r w:rsidR="008C779B">
        <w:rPr>
          <w:noProof/>
        </w:rPr>
        <w:fldChar w:fldCharType="end"/>
      </w:r>
      <w:r>
        <w:t xml:space="preserve"> - SPE bit of SPI control register enabled</w:t>
      </w:r>
      <w:bookmarkEnd w:id="12"/>
    </w:p>
    <w:p w14:paraId="7952E07C" w14:textId="345C660D" w:rsidR="00F440A3" w:rsidRDefault="00F440A3" w:rsidP="00F440A3">
      <w:pPr>
        <w:rPr>
          <w:lang w:val="en-IN" w:eastAsia="en-IN" w:bidi="ar-SA"/>
        </w:rPr>
      </w:pPr>
    </w:p>
    <w:p w14:paraId="57C3DAEF" w14:textId="137DB6CC" w:rsidR="00F440A3" w:rsidRDefault="00F440A3" w:rsidP="00F440A3">
      <w:pPr>
        <w:rPr>
          <w:lang w:val="en-IN" w:eastAsia="en-IN" w:bidi="ar-SA"/>
        </w:rPr>
      </w:pPr>
    </w:p>
    <w:p w14:paraId="58DA67B4" w14:textId="2031A13A" w:rsidR="00F440A3" w:rsidRDefault="00C60D45" w:rsidP="00C60D45">
      <w:pPr>
        <w:pStyle w:val="Heading1"/>
        <w:rPr>
          <w:sz w:val="36"/>
          <w:szCs w:val="36"/>
          <w:lang w:val="en-IN" w:eastAsia="en-IN" w:bidi="ar-SA"/>
        </w:rPr>
      </w:pPr>
      <w:bookmarkStart w:id="13" w:name="_Toc52375904"/>
      <w:r>
        <w:rPr>
          <w:sz w:val="36"/>
          <w:szCs w:val="36"/>
          <w:lang w:val="en-IN" w:eastAsia="en-IN" w:bidi="ar-SA"/>
        </w:rPr>
        <w:lastRenderedPageBreak/>
        <w:t>Activity 4 – Debugging techniques</w:t>
      </w:r>
      <w:bookmarkEnd w:id="13"/>
    </w:p>
    <w:p w14:paraId="2B02E944" w14:textId="35A0FA0D" w:rsidR="00C60D45" w:rsidRDefault="00C60D45" w:rsidP="00C60D45">
      <w:pPr>
        <w:rPr>
          <w:lang w:val="en-IN" w:eastAsia="en-IN" w:bidi="ar-SA"/>
        </w:rPr>
      </w:pPr>
    </w:p>
    <w:p w14:paraId="59260E88" w14:textId="0EBEA032" w:rsidR="00B81BDD" w:rsidRPr="00B81BDD" w:rsidRDefault="00B81BDD" w:rsidP="00B81BDD">
      <w:pPr>
        <w:rPr>
          <w:b/>
          <w:lang w:val="en-IN" w:eastAsia="en-IN" w:bidi="ar-SA"/>
        </w:rPr>
      </w:pPr>
      <w:r>
        <w:rPr>
          <w:b/>
          <w:lang w:val="en-IN" w:eastAsia="en-IN" w:bidi="ar-SA"/>
        </w:rPr>
        <w:t xml:space="preserve">Requirement: </w:t>
      </w:r>
      <w:r w:rsidRPr="00B81BDD">
        <w:rPr>
          <w:lang w:val="en-IN" w:eastAsia="en-IN" w:bidi="ar-SA"/>
        </w:rPr>
        <w:t>Take any C code</w:t>
      </w:r>
      <w:r>
        <w:rPr>
          <w:lang w:val="en-IN" w:eastAsia="en-IN" w:bidi="ar-SA"/>
        </w:rPr>
        <w:t xml:space="preserve"> and try these debugging </w:t>
      </w:r>
      <w:proofErr w:type="gramStart"/>
      <w:r>
        <w:rPr>
          <w:lang w:val="en-IN" w:eastAsia="en-IN" w:bidi="ar-SA"/>
        </w:rPr>
        <w:t xml:space="preserve">options </w:t>
      </w:r>
      <w:r w:rsidRPr="00B81BDD">
        <w:rPr>
          <w:lang w:val="en-IN" w:eastAsia="en-IN" w:bidi="ar-SA"/>
        </w:rPr>
        <w:t>:</w:t>
      </w:r>
      <w:proofErr w:type="gramEnd"/>
      <w:r w:rsidRPr="00B81BDD">
        <w:rPr>
          <w:lang w:val="en-IN" w:eastAsia="en-IN" w:bidi="ar-SA"/>
        </w:rPr>
        <w:t xml:space="preserve">   </w:t>
      </w:r>
    </w:p>
    <w:p w14:paraId="2408670D" w14:textId="77777777" w:rsidR="00B81BDD" w:rsidRPr="00B81BDD" w:rsidRDefault="00B81BDD" w:rsidP="00B81BDD">
      <w:pPr>
        <w:rPr>
          <w:lang w:val="en-IN" w:eastAsia="en-IN" w:bidi="ar-SA"/>
        </w:rPr>
      </w:pPr>
    </w:p>
    <w:p w14:paraId="77633885" w14:textId="279CAD1A" w:rsidR="00B81BDD" w:rsidRPr="00B81BDD" w:rsidRDefault="00B81BDD" w:rsidP="008F4238">
      <w:pPr>
        <w:pStyle w:val="ListParagraph"/>
        <w:numPr>
          <w:ilvl w:val="0"/>
          <w:numId w:val="2"/>
        </w:numPr>
        <w:rPr>
          <w:lang w:val="en-IN" w:eastAsia="en-IN" w:bidi="ar-SA"/>
        </w:rPr>
      </w:pPr>
      <w:r w:rsidRPr="00B81BDD">
        <w:rPr>
          <w:lang w:val="en-IN" w:eastAsia="en-IN" w:bidi="ar-SA"/>
        </w:rPr>
        <w:t>Serial wire viewer and data tracing (</w:t>
      </w:r>
      <w:proofErr w:type="spellStart"/>
      <w:r w:rsidRPr="00B81BDD">
        <w:rPr>
          <w:lang w:val="en-IN" w:eastAsia="en-IN" w:bidi="ar-SA"/>
        </w:rPr>
        <w:t>printf</w:t>
      </w:r>
      <w:proofErr w:type="spellEnd"/>
      <w:r w:rsidRPr="00B81BDD">
        <w:rPr>
          <w:lang w:val="en-IN" w:eastAsia="en-IN" w:bidi="ar-SA"/>
        </w:rPr>
        <w:t xml:space="preserve"> style debugging)</w:t>
      </w:r>
    </w:p>
    <w:p w14:paraId="1C03CC96" w14:textId="4B1C7A4B" w:rsidR="00B81BDD" w:rsidRPr="00B81BDD" w:rsidRDefault="00B81BDD" w:rsidP="008F4238">
      <w:pPr>
        <w:pStyle w:val="ListParagraph"/>
        <w:numPr>
          <w:ilvl w:val="0"/>
          <w:numId w:val="2"/>
        </w:numPr>
        <w:rPr>
          <w:lang w:val="en-IN" w:eastAsia="en-IN" w:bidi="ar-SA"/>
        </w:rPr>
      </w:pPr>
      <w:r w:rsidRPr="00B81BDD">
        <w:rPr>
          <w:lang w:val="en-IN" w:eastAsia="en-IN" w:bidi="ar-SA"/>
        </w:rPr>
        <w:t>Single stepping, stepping over and stepping out.</w:t>
      </w:r>
    </w:p>
    <w:p w14:paraId="333DFE3D" w14:textId="24BECA02" w:rsidR="00B81BDD" w:rsidRPr="00B81BDD" w:rsidRDefault="00B81BDD" w:rsidP="008F4238">
      <w:pPr>
        <w:pStyle w:val="ListParagraph"/>
        <w:numPr>
          <w:ilvl w:val="0"/>
          <w:numId w:val="2"/>
        </w:numPr>
        <w:rPr>
          <w:lang w:val="en-IN" w:eastAsia="en-IN" w:bidi="ar-SA"/>
        </w:rPr>
      </w:pPr>
      <w:r w:rsidRPr="00B81BDD">
        <w:rPr>
          <w:lang w:val="en-IN" w:eastAsia="en-IN" w:bidi="ar-SA"/>
        </w:rPr>
        <w:t>Breakpoints (inserting, deleting and skipping breakpoints).</w:t>
      </w:r>
    </w:p>
    <w:p w14:paraId="33F41395" w14:textId="3D601E49" w:rsidR="00B81BDD" w:rsidRPr="00B81BDD" w:rsidRDefault="00B81BDD" w:rsidP="008F4238">
      <w:pPr>
        <w:pStyle w:val="ListParagraph"/>
        <w:numPr>
          <w:ilvl w:val="0"/>
          <w:numId w:val="2"/>
        </w:numPr>
        <w:rPr>
          <w:lang w:val="en-IN" w:eastAsia="en-IN" w:bidi="ar-SA"/>
        </w:rPr>
      </w:pPr>
      <w:r w:rsidRPr="00B81BDD">
        <w:rPr>
          <w:lang w:val="en-IN" w:eastAsia="en-IN" w:bidi="ar-SA"/>
        </w:rPr>
        <w:t xml:space="preserve">Disassembly </w:t>
      </w:r>
    </w:p>
    <w:p w14:paraId="5A09377D" w14:textId="576EB92E" w:rsidR="00B81BDD" w:rsidRPr="00B81BDD" w:rsidRDefault="00B81BDD" w:rsidP="008F4238">
      <w:pPr>
        <w:pStyle w:val="ListParagraph"/>
        <w:numPr>
          <w:ilvl w:val="0"/>
          <w:numId w:val="2"/>
        </w:numPr>
        <w:rPr>
          <w:lang w:val="en-IN" w:eastAsia="en-IN" w:bidi="ar-SA"/>
        </w:rPr>
      </w:pPr>
      <w:r w:rsidRPr="00B81BDD">
        <w:rPr>
          <w:lang w:val="en-IN" w:eastAsia="en-IN" w:bidi="ar-SA"/>
        </w:rPr>
        <w:t>Call stack</w:t>
      </w:r>
    </w:p>
    <w:p w14:paraId="2E2B716C" w14:textId="0D96E509" w:rsidR="00B81BDD" w:rsidRPr="00B81BDD" w:rsidRDefault="00B81BDD" w:rsidP="008F4238">
      <w:pPr>
        <w:pStyle w:val="ListParagraph"/>
        <w:numPr>
          <w:ilvl w:val="0"/>
          <w:numId w:val="2"/>
        </w:numPr>
        <w:rPr>
          <w:lang w:val="en-IN" w:eastAsia="en-IN" w:bidi="ar-SA"/>
        </w:rPr>
      </w:pPr>
      <w:r w:rsidRPr="00B81BDD">
        <w:rPr>
          <w:lang w:val="en-IN" w:eastAsia="en-IN" w:bidi="ar-SA"/>
        </w:rPr>
        <w:t>Expression and variable window</w:t>
      </w:r>
    </w:p>
    <w:p w14:paraId="6416389C" w14:textId="066CD71B" w:rsidR="00B81BDD" w:rsidRPr="00B81BDD" w:rsidRDefault="00B81BDD" w:rsidP="008F4238">
      <w:pPr>
        <w:pStyle w:val="ListParagraph"/>
        <w:numPr>
          <w:ilvl w:val="0"/>
          <w:numId w:val="2"/>
        </w:numPr>
        <w:rPr>
          <w:lang w:val="en-IN" w:eastAsia="en-IN" w:bidi="ar-SA"/>
        </w:rPr>
      </w:pPr>
      <w:r w:rsidRPr="00B81BDD">
        <w:rPr>
          <w:lang w:val="en-IN" w:eastAsia="en-IN" w:bidi="ar-SA"/>
        </w:rPr>
        <w:t>Memory browser</w:t>
      </w:r>
    </w:p>
    <w:p w14:paraId="7BA58396" w14:textId="60F41062" w:rsidR="00C60D45" w:rsidRDefault="00B81BDD" w:rsidP="008F4238">
      <w:pPr>
        <w:pStyle w:val="ListParagraph"/>
        <w:numPr>
          <w:ilvl w:val="0"/>
          <w:numId w:val="2"/>
        </w:numPr>
        <w:rPr>
          <w:lang w:val="en-IN" w:eastAsia="en-IN" w:bidi="ar-SA"/>
        </w:rPr>
      </w:pPr>
      <w:r w:rsidRPr="00B81BDD">
        <w:rPr>
          <w:lang w:val="en-IN" w:eastAsia="en-IN" w:bidi="ar-SA"/>
        </w:rPr>
        <w:t>Data watch points</w:t>
      </w:r>
    </w:p>
    <w:p w14:paraId="0E256AFA" w14:textId="15082B35" w:rsidR="00B81BDD" w:rsidRDefault="00B81BDD" w:rsidP="00B81BDD">
      <w:pPr>
        <w:rPr>
          <w:lang w:val="en-IN" w:eastAsia="en-IN" w:bidi="ar-SA"/>
        </w:rPr>
      </w:pPr>
    </w:p>
    <w:p w14:paraId="756E3DE2" w14:textId="1417A6B9" w:rsidR="00B81BDD" w:rsidRDefault="00B81BDD" w:rsidP="00B81BDD">
      <w:pPr>
        <w:rPr>
          <w:b/>
          <w:lang w:val="en-IN" w:eastAsia="en-IN" w:bidi="ar-SA"/>
        </w:rPr>
      </w:pPr>
      <w:r>
        <w:rPr>
          <w:b/>
          <w:lang w:val="en-IN" w:eastAsia="en-IN" w:bidi="ar-SA"/>
        </w:rPr>
        <w:t>Code:</w:t>
      </w:r>
    </w:p>
    <w:p w14:paraId="6A63B715" w14:textId="4D3E4D00" w:rsidR="00B81BDD" w:rsidRDefault="00B81BDD" w:rsidP="00B81BDD">
      <w:pPr>
        <w:rPr>
          <w:b/>
          <w:lang w:val="en-IN" w:eastAsia="en-IN" w:bidi="ar-SA"/>
        </w:rPr>
      </w:pPr>
    </w:p>
    <w:p w14:paraId="6A1CDDDA" w14:textId="46533633" w:rsidR="00B81BDD" w:rsidRPr="00B81BDD" w:rsidRDefault="00B81BDD" w:rsidP="00B81BDD">
      <w:pPr>
        <w:rPr>
          <w:b/>
          <w:u w:val="single"/>
          <w:lang w:val="en-IN" w:eastAsia="en-IN" w:bidi="ar-SA"/>
        </w:rPr>
      </w:pPr>
      <w:proofErr w:type="spellStart"/>
      <w:r w:rsidRPr="00B81BDD">
        <w:rPr>
          <w:b/>
          <w:u w:val="single"/>
          <w:lang w:val="en-IN" w:eastAsia="en-IN" w:bidi="ar-SA"/>
        </w:rPr>
        <w:t>main.c</w:t>
      </w:r>
      <w:proofErr w:type="spellEnd"/>
    </w:p>
    <w:p w14:paraId="0153267C" w14:textId="77777777" w:rsidR="00B81BDD" w:rsidRDefault="00B81BDD" w:rsidP="00B81BDD">
      <w:pPr>
        <w:rPr>
          <w:b/>
          <w:lang w:val="en-IN" w:eastAsia="en-IN" w:bidi="ar-SA"/>
        </w:rPr>
      </w:pPr>
    </w:p>
    <w:p w14:paraId="0AA510B4" w14:textId="77777777" w:rsidR="00B81BDD" w:rsidRDefault="00B81BDD" w:rsidP="00B81BD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stdio.h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&gt;</w:t>
      </w:r>
    </w:p>
    <w:p w14:paraId="797E8422" w14:textId="77777777" w:rsidR="00B81BDD" w:rsidRDefault="00B81BDD" w:rsidP="00B81BD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main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059FF5C8" w14:textId="77777777" w:rsidR="00B81BDD" w:rsidRDefault="00B81BDD" w:rsidP="00B81BD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64A49CA5" w14:textId="77777777" w:rsidR="00B81BDD" w:rsidRDefault="00B81BDD" w:rsidP="00B81BDD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lang w:val="en-IN" w:bidi="ar-SA"/>
        </w:rPr>
        <w:t>printf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"Hello World\n"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</w:p>
    <w:p w14:paraId="1A1A5F7A" w14:textId="77777777" w:rsidR="00B81BDD" w:rsidRDefault="00B81BDD" w:rsidP="00B81BDD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;;);</w:t>
      </w:r>
    </w:p>
    <w:p w14:paraId="2C7E44AD" w14:textId="7A2B6FEB" w:rsidR="00B81BDD" w:rsidRDefault="00B81BDD" w:rsidP="00B81BDD">
      <w:pPr>
        <w:rPr>
          <w:rFonts w:ascii="Consolas" w:hAnsi="Consolas" w:cs="Consolas"/>
          <w:color w:val="000000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6F7186D3" w14:textId="51E5230D" w:rsidR="00B81BDD" w:rsidRDefault="00B81BDD" w:rsidP="00B81BDD">
      <w:pPr>
        <w:rPr>
          <w:rFonts w:ascii="Consolas" w:hAnsi="Consolas" w:cs="Consolas"/>
          <w:color w:val="000000"/>
          <w:sz w:val="20"/>
          <w:szCs w:val="20"/>
          <w:lang w:val="en-IN" w:bidi="ar-SA"/>
        </w:rPr>
      </w:pPr>
    </w:p>
    <w:p w14:paraId="5E7E9B16" w14:textId="05845A17" w:rsidR="00B81BDD" w:rsidRDefault="00B81BDD" w:rsidP="00B81BDD">
      <w:pPr>
        <w:rPr>
          <w:b/>
          <w:u w:val="single"/>
          <w:lang w:val="en-IN" w:eastAsia="en-IN" w:bidi="ar-SA"/>
        </w:rPr>
      </w:pPr>
      <w:proofErr w:type="spellStart"/>
      <w:r w:rsidRPr="00B81BDD">
        <w:rPr>
          <w:b/>
          <w:u w:val="single"/>
          <w:lang w:val="en-IN" w:eastAsia="en-IN" w:bidi="ar-SA"/>
        </w:rPr>
        <w:t>syscall.c</w:t>
      </w:r>
      <w:proofErr w:type="spellEnd"/>
    </w:p>
    <w:p w14:paraId="4180CBB1" w14:textId="428EB132" w:rsidR="00B81BDD" w:rsidRDefault="00B81BDD" w:rsidP="00B81BDD">
      <w:pPr>
        <w:rPr>
          <w:b/>
          <w:u w:val="single"/>
          <w:lang w:val="en-IN" w:eastAsia="en-IN" w:bidi="ar-SA"/>
        </w:rPr>
      </w:pPr>
    </w:p>
    <w:p w14:paraId="1D498C5E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&lt;sys/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stat.h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&gt;</w:t>
      </w:r>
    </w:p>
    <w:p w14:paraId="299AAB2C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stdlib.h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&gt;</w:t>
      </w:r>
    </w:p>
    <w:p w14:paraId="2DA5733A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errno.h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&gt;</w:t>
      </w:r>
    </w:p>
    <w:p w14:paraId="3F425369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stdio.h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&gt;</w:t>
      </w:r>
    </w:p>
    <w:p w14:paraId="6E86A6BA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signal.h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&gt;</w:t>
      </w:r>
    </w:p>
    <w:p w14:paraId="3EB727A1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time.h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&gt;</w:t>
      </w:r>
    </w:p>
    <w:p w14:paraId="13782149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&lt;sys/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time.h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&gt;</w:t>
      </w:r>
    </w:p>
    <w:p w14:paraId="02A1A02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&lt;sys/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times.h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&gt;</w:t>
      </w:r>
    </w:p>
    <w:p w14:paraId="0D8A89BC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/////////////////////////////////////////////////////////////////////////////////////////////////////////</w:t>
      </w:r>
    </w:p>
    <w:p w14:paraId="16D2AB4C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Implementation of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printf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like feature using ARM </w:t>
      </w:r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Cortex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M3/M4/ ITM functionality</w:t>
      </w:r>
    </w:p>
    <w:p w14:paraId="2B023D5B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This function will not work for ARM </w:t>
      </w:r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Cortex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M0/M0+</w:t>
      </w:r>
    </w:p>
    <w:p w14:paraId="0FF88F1F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If you are using </w:t>
      </w:r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Cortex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M0, then you can use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semihosting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feature of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openOCD</w:t>
      </w:r>
      <w:proofErr w:type="spellEnd"/>
    </w:p>
    <w:p w14:paraId="4D97618B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/////////////////////////////////////////////////////////////////////////////////////////////////////////</w:t>
      </w:r>
    </w:p>
    <w:p w14:paraId="4385DDB3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0196EB75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15D3894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//Debug Exception and Monitor Control Register base address</w:t>
      </w:r>
    </w:p>
    <w:p w14:paraId="6F46FF60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DEMCR      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*((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uint32_t*) 0xE000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EDFCU )</w:t>
      </w:r>
      <w:proofErr w:type="gramEnd"/>
    </w:p>
    <w:p w14:paraId="11BFF842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0CA3A6EA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 ITM register addresses */</w:t>
      </w:r>
    </w:p>
    <w:p w14:paraId="7D47158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ITM_STIMULUS_PORT0 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*((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uint32_t*) 0xE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0000000 )</w:t>
      </w:r>
      <w:proofErr w:type="gramEnd"/>
    </w:p>
    <w:p w14:paraId="2B12CB6B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ITM_TRACE_EN        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*((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uint32_t*) 0xE0000E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00 )</w:t>
      </w:r>
      <w:proofErr w:type="gramEnd"/>
    </w:p>
    <w:p w14:paraId="0B1291D4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62713034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ITM_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SendChar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2B5331F4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31B0292B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4E28340E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//Enable TRCENA</w:t>
      </w:r>
    </w:p>
    <w:p w14:paraId="7761EA54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DEMCR |=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( 1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&lt;&lt; 24);</w:t>
      </w:r>
    </w:p>
    <w:p w14:paraId="02679247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5A6367B6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//enable stimulus port 0</w:t>
      </w:r>
    </w:p>
    <w:p w14:paraId="328E9A9F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ITM_TRACE_EN |=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( 1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&lt;&lt; 0);</w:t>
      </w:r>
    </w:p>
    <w:p w14:paraId="23CE86A7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451073AF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 read FIFO status in bit [0]:</w:t>
      </w:r>
    </w:p>
    <w:p w14:paraId="2332D133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!(ITM_STIMULUS_PORT0 &amp; 1));</w:t>
      </w:r>
    </w:p>
    <w:p w14:paraId="6F905616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0F436B8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//Write to ITM stimulus port0</w:t>
      </w:r>
    </w:p>
    <w:p w14:paraId="2881C6E2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ITM_STIMULUS_PORT0 =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</w:p>
    <w:p w14:paraId="15B78A98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3D4CAF6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41F2CA01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 Variables */</w:t>
      </w:r>
    </w:p>
    <w:p w14:paraId="1A3C674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//#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undef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errno</w:t>
      </w:r>
      <w:proofErr w:type="spellEnd"/>
    </w:p>
    <w:p w14:paraId="1A53ADC5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extern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errno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</w:p>
    <w:p w14:paraId="173E2C45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extern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__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io_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putchar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__attribute__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((weak));</w:t>
      </w:r>
    </w:p>
    <w:p w14:paraId="47351467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extern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__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io_getchar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__attribute__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((weak));</w:t>
      </w:r>
    </w:p>
    <w:p w14:paraId="5A5C9C3E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2DE2D4C9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register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char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stack_ptr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asm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  <w:lang w:val="en-IN" w:bidi="ar-SA"/>
        </w:rPr>
        <w:t>sp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</w:p>
    <w:p w14:paraId="7209E9D3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015C3672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char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*__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env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1] = { 0 };</w:t>
      </w:r>
    </w:p>
    <w:p w14:paraId="49A17161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char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**environ = __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env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</w:p>
    <w:p w14:paraId="51877865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55229E0C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2C1606A8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 Functions */</w:t>
      </w:r>
    </w:p>
    <w:p w14:paraId="640A1BC4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initialise_monitor_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handles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72D82C01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6A1D2197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7A9E882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2EDB1CE3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getpid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26EFF1BB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5E194E6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1;</w:t>
      </w:r>
    </w:p>
    <w:p w14:paraId="0BE28DFB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0D6D9C9F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411E2959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kill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pid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sig)</w:t>
      </w:r>
    </w:p>
    <w:p w14:paraId="3D250DE7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51933733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errno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 EINVAL;</w:t>
      </w:r>
    </w:p>
    <w:p w14:paraId="17B98907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-1;</w:t>
      </w:r>
    </w:p>
    <w:p w14:paraId="43CAA1CB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4FADB0D4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556584D0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_exit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status)</w:t>
      </w:r>
    </w:p>
    <w:p w14:paraId="32A50A90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0092F87A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kill(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status, -1);</w:t>
      </w:r>
    </w:p>
    <w:p w14:paraId="215322B5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(1) {}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 Make sure we hang here */</w:t>
      </w:r>
    </w:p>
    <w:p w14:paraId="0D67510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4F9D0FCA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57739315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__attribute__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((weak))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read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file,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char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len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07DE74EF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7C38A24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DataIdx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</w:p>
    <w:p w14:paraId="23B76DFE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4F03733A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DataIdx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DataIdx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len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DataIdx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++)</w:t>
      </w:r>
    </w:p>
    <w:p w14:paraId="52685CA0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08B636D4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++ = __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io_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getchar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</w:p>
    <w:p w14:paraId="5162082E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38E0AA26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1DEC3AB0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len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</w:p>
    <w:p w14:paraId="0A944556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7534AE15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01076487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__attribute__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((weak))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write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file,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char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len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13A83D20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383DC34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DataIdx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</w:p>
    <w:p w14:paraId="347A3BA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50501DC9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DataIdx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DataIdx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len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DataIdx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++)</w:t>
      </w:r>
    </w:p>
    <w:p w14:paraId="2C937BDE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3103B0F1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//__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io_putchar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(*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ptr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++);</w:t>
      </w:r>
    </w:p>
    <w:p w14:paraId="75A7D75A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ITM_SendChar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++);</w:t>
      </w:r>
    </w:p>
    <w:p w14:paraId="42FD94A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153D89CA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len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</w:p>
    <w:p w14:paraId="74DBD529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308D6A60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3C36AEAE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close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file)</w:t>
      </w:r>
    </w:p>
    <w:p w14:paraId="18D81FD5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3649E0F5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-1;</w:t>
      </w:r>
    </w:p>
    <w:p w14:paraId="4B47E1C8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1FAD9A23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61FEFA71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0DDAB711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fstat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file,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struct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stat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1AADBDE0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165A04C8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st_mode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 S_IFCHR;</w:t>
      </w:r>
    </w:p>
    <w:p w14:paraId="16762E4C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0;</w:t>
      </w:r>
    </w:p>
    <w:p w14:paraId="4EDAD195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3BA70EE8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12F3A297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isatty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file)</w:t>
      </w:r>
    </w:p>
    <w:p w14:paraId="27B13933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54EC11CC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1;</w:t>
      </w:r>
    </w:p>
    <w:p w14:paraId="7F73A8C1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131DF8AA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7FD951AB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lseek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file,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dir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4F1F0B00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74F5DED5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0;</w:t>
      </w:r>
    </w:p>
    <w:p w14:paraId="1772776F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1D5CA016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05763FC4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open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char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*path,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flags, ...)</w:t>
      </w:r>
    </w:p>
    <w:p w14:paraId="2478F887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4FE320F8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 Pretend like we always fail */</w:t>
      </w:r>
    </w:p>
    <w:p w14:paraId="5774A056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-1;</w:t>
      </w:r>
    </w:p>
    <w:p w14:paraId="3037DFB4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6A8DDBC6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5F351D89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wait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*status)</w:t>
      </w:r>
    </w:p>
    <w:p w14:paraId="13BAEC1C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0500B1C3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errno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 ECHILD;</w:t>
      </w:r>
    </w:p>
    <w:p w14:paraId="06B0332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-1;</w:t>
      </w:r>
    </w:p>
    <w:p w14:paraId="30A7F4B4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36636F70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1FB6F18F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unlink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char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*name)</w:t>
      </w:r>
    </w:p>
    <w:p w14:paraId="485DB492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4DE512AA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errno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 ENOENT;</w:t>
      </w:r>
    </w:p>
    <w:p w14:paraId="6809E47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-1;</w:t>
      </w:r>
    </w:p>
    <w:p w14:paraId="5E8F7C5B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41A28CF2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1405EA3F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times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struct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tms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buf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41F82D8E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68F8830A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-1;</w:t>
      </w:r>
    </w:p>
    <w:p w14:paraId="20C80A66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3543B6E2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01CBCF0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stat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char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*file,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struct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stat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02D2DC20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6E536628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st_mode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 S_IFCHR;</w:t>
      </w:r>
    </w:p>
    <w:p w14:paraId="1082F5A7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0;</w:t>
      </w:r>
    </w:p>
    <w:p w14:paraId="0B16D3E0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05CAE171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53374DD8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link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char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*old,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char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*new)</w:t>
      </w:r>
    </w:p>
    <w:p w14:paraId="0BB22E3D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4DA49AAC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errno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 EMLINK;</w:t>
      </w:r>
    </w:p>
    <w:p w14:paraId="3ECEA162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-1;</w:t>
      </w:r>
    </w:p>
    <w:p w14:paraId="181211D5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0842DB12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07DAE7FB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_fork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740242A0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15C2E80B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errno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 EAGAIN;</w:t>
      </w:r>
    </w:p>
    <w:p w14:paraId="714CA178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-1;</w:t>
      </w:r>
    </w:p>
    <w:p w14:paraId="23DB70A2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347CAA07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</w:p>
    <w:p w14:paraId="2D93AAB5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_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execve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char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*name,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char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argv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char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env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1508A544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07B8EE6F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errno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 ENOMEM;</w:t>
      </w:r>
    </w:p>
    <w:p w14:paraId="5C9FCBCC" w14:textId="77777777" w:rsidR="00B81BDD" w:rsidRDefault="00B81BDD" w:rsidP="00B81BDD">
      <w:pPr>
        <w:autoSpaceDE w:val="0"/>
        <w:autoSpaceDN w:val="0"/>
        <w:adjustRightInd w:val="0"/>
        <w:ind w:left="360" w:firstLine="0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-1;</w:t>
      </w:r>
    </w:p>
    <w:p w14:paraId="244F5A8D" w14:textId="38B48047" w:rsidR="00B81BDD" w:rsidRDefault="00B81BDD" w:rsidP="00B81BDD">
      <w:pPr>
        <w:rPr>
          <w:rFonts w:ascii="Consolas" w:hAnsi="Consolas" w:cs="Consolas"/>
          <w:color w:val="000000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7FA9F709" w14:textId="00AD99DD" w:rsidR="00B81BDD" w:rsidRDefault="00B81BDD" w:rsidP="00B81BDD">
      <w:pPr>
        <w:rPr>
          <w:rFonts w:ascii="Consolas" w:hAnsi="Consolas" w:cs="Consolas"/>
          <w:color w:val="000000"/>
          <w:sz w:val="20"/>
          <w:szCs w:val="20"/>
          <w:lang w:val="en-IN" w:bidi="ar-SA"/>
        </w:rPr>
      </w:pPr>
    </w:p>
    <w:p w14:paraId="6D605F16" w14:textId="77777777" w:rsidR="00B81BDD" w:rsidRDefault="00B81BDD" w:rsidP="00B81BDD">
      <w:pPr>
        <w:rPr>
          <w:b/>
          <w:lang w:val="en-IN" w:eastAsia="en-IN" w:bidi="ar-SA"/>
        </w:rPr>
      </w:pPr>
    </w:p>
    <w:p w14:paraId="7FAD8B92" w14:textId="77777777" w:rsidR="00B81BDD" w:rsidRDefault="00B81BDD" w:rsidP="00B81BDD">
      <w:pPr>
        <w:rPr>
          <w:b/>
          <w:lang w:val="en-IN" w:eastAsia="en-IN" w:bidi="ar-SA"/>
        </w:rPr>
      </w:pPr>
    </w:p>
    <w:p w14:paraId="415F025D" w14:textId="77777777" w:rsidR="00B81BDD" w:rsidRDefault="00B81BDD" w:rsidP="00B81BDD">
      <w:pPr>
        <w:rPr>
          <w:b/>
          <w:lang w:val="en-IN" w:eastAsia="en-IN" w:bidi="ar-SA"/>
        </w:rPr>
      </w:pPr>
    </w:p>
    <w:p w14:paraId="63978738" w14:textId="77777777" w:rsidR="00B81BDD" w:rsidRDefault="00B81BDD" w:rsidP="00B81BDD">
      <w:pPr>
        <w:rPr>
          <w:b/>
          <w:lang w:val="en-IN" w:eastAsia="en-IN" w:bidi="ar-SA"/>
        </w:rPr>
      </w:pPr>
    </w:p>
    <w:p w14:paraId="7098079F" w14:textId="77777777" w:rsidR="00B81BDD" w:rsidRDefault="00B81BDD" w:rsidP="00B81BDD">
      <w:pPr>
        <w:rPr>
          <w:b/>
          <w:lang w:val="en-IN" w:eastAsia="en-IN" w:bidi="ar-SA"/>
        </w:rPr>
      </w:pPr>
    </w:p>
    <w:p w14:paraId="7C165A97" w14:textId="77777777" w:rsidR="00B81BDD" w:rsidRDefault="00B81BDD" w:rsidP="00B81BDD">
      <w:pPr>
        <w:rPr>
          <w:b/>
          <w:lang w:val="en-IN" w:eastAsia="en-IN" w:bidi="ar-SA"/>
        </w:rPr>
      </w:pPr>
    </w:p>
    <w:p w14:paraId="7F5AC57B" w14:textId="77777777" w:rsidR="00B81BDD" w:rsidRDefault="00B81BDD" w:rsidP="00B81BDD">
      <w:pPr>
        <w:rPr>
          <w:b/>
          <w:lang w:val="en-IN" w:eastAsia="en-IN" w:bidi="ar-SA"/>
        </w:rPr>
      </w:pPr>
    </w:p>
    <w:p w14:paraId="27990F75" w14:textId="7ED3D7C3" w:rsidR="00B81BDD" w:rsidRDefault="00B81BDD" w:rsidP="00B81BDD">
      <w:pPr>
        <w:rPr>
          <w:b/>
          <w:lang w:val="en-IN" w:eastAsia="en-IN" w:bidi="ar-SA"/>
        </w:rPr>
      </w:pPr>
      <w:r>
        <w:rPr>
          <w:b/>
          <w:lang w:val="en-IN" w:eastAsia="en-IN" w:bidi="ar-SA"/>
        </w:rPr>
        <w:lastRenderedPageBreak/>
        <w:t>Screenshot:</w:t>
      </w:r>
    </w:p>
    <w:p w14:paraId="200959AA" w14:textId="01DCBB88" w:rsidR="00067A1C" w:rsidRDefault="00067A1C" w:rsidP="00B81BDD">
      <w:pPr>
        <w:rPr>
          <w:b/>
          <w:lang w:val="en-IN" w:eastAsia="en-IN" w:bidi="ar-SA"/>
        </w:rPr>
      </w:pPr>
    </w:p>
    <w:p w14:paraId="32DA00A3" w14:textId="77777777" w:rsidR="00B95053" w:rsidRDefault="00B95053" w:rsidP="00B95053">
      <w:pPr>
        <w:keepNext/>
      </w:pPr>
      <w:r>
        <w:rPr>
          <w:noProof/>
        </w:rPr>
        <w:drawing>
          <wp:inline distT="0" distB="0" distL="0" distR="0" wp14:anchorId="5AAB09D2" wp14:editId="500974C5">
            <wp:extent cx="4663057" cy="514449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6922" cy="51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F9B2" w14:textId="3D62D57C" w:rsidR="00067A1C" w:rsidRDefault="00B95053" w:rsidP="00B95053">
      <w:pPr>
        <w:pStyle w:val="Caption"/>
        <w:jc w:val="center"/>
      </w:pPr>
      <w:r>
        <w:t xml:space="preserve">Figure </w:t>
      </w:r>
      <w:r w:rsidR="008C779B">
        <w:fldChar w:fldCharType="begin"/>
      </w:r>
      <w:r w:rsidR="008C779B">
        <w:instrText xml:space="preserve"> SEQ Figure \* ARABIC </w:instrText>
      </w:r>
      <w:r w:rsidR="008C779B">
        <w:fldChar w:fldCharType="separate"/>
      </w:r>
      <w:r>
        <w:rPr>
          <w:noProof/>
        </w:rPr>
        <w:t>5</w:t>
      </w:r>
      <w:r w:rsidR="008C779B">
        <w:rPr>
          <w:noProof/>
        </w:rPr>
        <w:fldChar w:fldCharType="end"/>
      </w:r>
      <w:r>
        <w:t xml:space="preserve"> - Serial Wire Viewer</w:t>
      </w:r>
    </w:p>
    <w:p w14:paraId="61FE7065" w14:textId="27BEED1A" w:rsidR="00B95053" w:rsidRDefault="00B95053" w:rsidP="00B95053"/>
    <w:p w14:paraId="5668EB77" w14:textId="77777777" w:rsidR="00B95053" w:rsidRDefault="00B95053" w:rsidP="00B9505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F7DCAC" wp14:editId="7A216066">
            <wp:extent cx="6457950" cy="3368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D49C" w14:textId="456EEFFE" w:rsidR="00B95053" w:rsidRPr="00B95053" w:rsidRDefault="00B95053" w:rsidP="00B95053">
      <w:pPr>
        <w:pStyle w:val="Caption"/>
        <w:jc w:val="center"/>
      </w:pPr>
      <w:r>
        <w:t xml:space="preserve">Figure </w:t>
      </w:r>
      <w:r w:rsidR="008C779B">
        <w:fldChar w:fldCharType="begin"/>
      </w:r>
      <w:r w:rsidR="008C779B">
        <w:instrText xml:space="preserve"> SEQ Figure \* ARABIC </w:instrText>
      </w:r>
      <w:r w:rsidR="008C779B">
        <w:fldChar w:fldCharType="separate"/>
      </w:r>
      <w:r>
        <w:rPr>
          <w:noProof/>
        </w:rPr>
        <w:t>6</w:t>
      </w:r>
      <w:r w:rsidR="008C779B">
        <w:rPr>
          <w:noProof/>
        </w:rPr>
        <w:fldChar w:fldCharType="end"/>
      </w:r>
      <w:r>
        <w:t xml:space="preserve"> - Variable window</w:t>
      </w:r>
    </w:p>
    <w:p w14:paraId="2B32CB68" w14:textId="62419120" w:rsidR="00067A1C" w:rsidRDefault="00067A1C" w:rsidP="00067A1C">
      <w:pPr>
        <w:pStyle w:val="Heading1"/>
        <w:rPr>
          <w:sz w:val="36"/>
          <w:szCs w:val="36"/>
          <w:lang w:val="en-IN" w:eastAsia="en-IN" w:bidi="ar-SA"/>
        </w:rPr>
      </w:pPr>
      <w:bookmarkStart w:id="14" w:name="_Toc52375905"/>
      <w:r>
        <w:rPr>
          <w:sz w:val="36"/>
          <w:szCs w:val="36"/>
          <w:lang w:val="en-IN" w:eastAsia="en-IN" w:bidi="ar-SA"/>
        </w:rPr>
        <w:t>Activity 5 – Completing MCU specific header files</w:t>
      </w:r>
      <w:bookmarkEnd w:id="14"/>
    </w:p>
    <w:p w14:paraId="08696B45" w14:textId="2A2A9F89" w:rsidR="00067A1C" w:rsidRDefault="00067A1C" w:rsidP="00067A1C">
      <w:pPr>
        <w:rPr>
          <w:lang w:val="en-IN" w:eastAsia="en-IN" w:bidi="ar-SA"/>
        </w:rPr>
      </w:pPr>
    </w:p>
    <w:p w14:paraId="40371DF1" w14:textId="4DAD7271" w:rsidR="00067A1C" w:rsidRDefault="00067A1C" w:rsidP="00067A1C">
      <w:pPr>
        <w:rPr>
          <w:lang w:val="en-IN" w:eastAsia="en-IN" w:bidi="ar-SA"/>
        </w:rPr>
      </w:pPr>
      <w:r w:rsidRPr="00067A1C">
        <w:rPr>
          <w:b/>
          <w:lang w:val="en-IN" w:eastAsia="en-IN" w:bidi="ar-SA"/>
        </w:rPr>
        <w:t>Requirement</w:t>
      </w:r>
      <w:r>
        <w:rPr>
          <w:b/>
          <w:lang w:val="en-IN" w:eastAsia="en-IN" w:bidi="ar-SA"/>
        </w:rPr>
        <w:t xml:space="preserve">: </w:t>
      </w:r>
    </w:p>
    <w:p w14:paraId="120C434D" w14:textId="77777777" w:rsidR="00067A1C" w:rsidRPr="00067A1C" w:rsidRDefault="00067A1C" w:rsidP="00067A1C">
      <w:pPr>
        <w:rPr>
          <w:lang w:val="en-IN" w:eastAsia="en-IN" w:bidi="ar-SA"/>
        </w:rPr>
      </w:pPr>
    </w:p>
    <w:p w14:paraId="1EF45382" w14:textId="77777777" w:rsidR="00B81BDD" w:rsidRPr="00B81BDD" w:rsidRDefault="00B81BDD" w:rsidP="00B81BDD">
      <w:pPr>
        <w:rPr>
          <w:rFonts w:ascii="Consolas" w:hAnsi="Consolas" w:cs="Consolas"/>
          <w:color w:val="000000"/>
          <w:sz w:val="20"/>
          <w:szCs w:val="20"/>
          <w:lang w:val="en-IN" w:bidi="ar-SA"/>
        </w:rPr>
      </w:pPr>
    </w:p>
    <w:sectPr w:rsidR="00B81BDD" w:rsidRPr="00B81BDD" w:rsidSect="00015EE5">
      <w:headerReference w:type="default" r:id="rId20"/>
      <w:footerReference w:type="default" r:id="rId21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666B59" w14:textId="77777777" w:rsidR="008C779B" w:rsidRDefault="008C779B" w:rsidP="006A582B">
      <w:r>
        <w:separator/>
      </w:r>
    </w:p>
  </w:endnote>
  <w:endnote w:type="continuationSeparator" w:id="0">
    <w:p w14:paraId="370374F8" w14:textId="77777777" w:rsidR="008C779B" w:rsidRDefault="008C779B" w:rsidP="006A582B">
      <w:r>
        <w:continuationSeparator/>
      </w:r>
    </w:p>
  </w:endnote>
  <w:endnote w:type="continuationNotice" w:id="1">
    <w:p w14:paraId="34360157" w14:textId="77777777" w:rsidR="008C779B" w:rsidRDefault="008C77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671DDA" w:rsidRDefault="00671DDA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71DDA" w14:paraId="48DC9B57" w14:textId="77777777" w:rsidTr="00107955">
      <w:tc>
        <w:tcPr>
          <w:tcW w:w="3960" w:type="dxa"/>
        </w:tcPr>
        <w:p w14:paraId="48DC9B54" w14:textId="77777777" w:rsidR="00671DDA" w:rsidRPr="006E044D" w:rsidRDefault="00671DDA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71DDA" w:rsidRPr="006E044D" w:rsidRDefault="00671DDA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34988137" w:rsidR="00671DDA" w:rsidRPr="006E044D" w:rsidRDefault="00671DDA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747AEB">
                    <w:rPr>
                      <w:b/>
                      <w:bCs/>
                      <w:noProof/>
                      <w:sz w:val="20"/>
                      <w:szCs w:val="20"/>
                    </w:rPr>
                    <w:t>15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747AEB">
                    <w:rPr>
                      <w:b/>
                      <w:bCs/>
                      <w:noProof/>
                      <w:sz w:val="20"/>
                      <w:szCs w:val="20"/>
                    </w:rPr>
                    <w:t>15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71DDA" w:rsidRPr="00B9435E" w:rsidRDefault="00671DDA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EEC05C" w14:textId="77777777" w:rsidR="008C779B" w:rsidRDefault="008C779B" w:rsidP="006A582B">
      <w:r>
        <w:separator/>
      </w:r>
    </w:p>
  </w:footnote>
  <w:footnote w:type="continuationSeparator" w:id="0">
    <w:p w14:paraId="0A89DA42" w14:textId="77777777" w:rsidR="008C779B" w:rsidRDefault="008C779B" w:rsidP="006A582B">
      <w:r>
        <w:continuationSeparator/>
      </w:r>
    </w:p>
  </w:footnote>
  <w:footnote w:type="continuationNotice" w:id="1">
    <w:p w14:paraId="7EF0F88D" w14:textId="77777777" w:rsidR="008C779B" w:rsidRDefault="008C779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671DDA" w:rsidRPr="00DA17A9" w:rsidRDefault="00671DDA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71DDA" w14:paraId="48DC9B51" w14:textId="77777777" w:rsidTr="00D8110D">
      <w:tc>
        <w:tcPr>
          <w:tcW w:w="6768" w:type="dxa"/>
        </w:tcPr>
        <w:p w14:paraId="48DC9B4F" w14:textId="3E42BE0D" w:rsidR="00671DDA" w:rsidRDefault="00671DDA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 w:rsidR="00EC1096" w:rsidRPr="00EC1096">
            <w:rPr>
              <w:rFonts w:ascii="Arial" w:hAnsi="Arial" w:cs="Arial"/>
              <w:sz w:val="20"/>
            </w:rPr>
            <w:t>Embedded C - Hardware + Programming + Testing</w:t>
          </w:r>
        </w:p>
      </w:tc>
      <w:tc>
        <w:tcPr>
          <w:tcW w:w="2808" w:type="dxa"/>
        </w:tcPr>
        <w:p w14:paraId="48DC9B50" w14:textId="77777777" w:rsidR="00671DDA" w:rsidRDefault="00671DDA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71DDA" w:rsidRPr="00DA17A9" w:rsidRDefault="00671DDA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502A2C7F"/>
    <w:multiLevelType w:val="hybridMultilevel"/>
    <w:tmpl w:val="2D30DA2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67A1C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044D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117C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65BF"/>
    <w:rsid w:val="002223D5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50FD9"/>
    <w:rsid w:val="002527DA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1F7C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1DDA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D2E"/>
    <w:rsid w:val="007475A0"/>
    <w:rsid w:val="00747AEB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3B2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C779B"/>
    <w:rsid w:val="008D2760"/>
    <w:rsid w:val="008D47E9"/>
    <w:rsid w:val="008D68CE"/>
    <w:rsid w:val="008E067C"/>
    <w:rsid w:val="008E3664"/>
    <w:rsid w:val="008E4452"/>
    <w:rsid w:val="008F1A2A"/>
    <w:rsid w:val="008F4238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67EA5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3EEC"/>
    <w:rsid w:val="009C4B62"/>
    <w:rsid w:val="009C5EB3"/>
    <w:rsid w:val="009C6568"/>
    <w:rsid w:val="009C7984"/>
    <w:rsid w:val="009D2FDA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733A0"/>
    <w:rsid w:val="00B774C8"/>
    <w:rsid w:val="00B80866"/>
    <w:rsid w:val="00B81BDD"/>
    <w:rsid w:val="00B83BB5"/>
    <w:rsid w:val="00B84A08"/>
    <w:rsid w:val="00B85874"/>
    <w:rsid w:val="00B91934"/>
    <w:rsid w:val="00B9435E"/>
    <w:rsid w:val="00B94C6B"/>
    <w:rsid w:val="00B95053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91B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0D45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52A6D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4CED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096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40A3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1FDAB213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04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val="en-IN"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044D"/>
    <w:rPr>
      <w:rFonts w:ascii="Courier New" w:hAnsi="Courier New" w:cs="Courier New"/>
      <w:lang w:val="en-IN" w:eastAsia="en-IN"/>
    </w:rPr>
  </w:style>
  <w:style w:type="paragraph" w:styleId="TableofFigures">
    <w:name w:val="table of figures"/>
    <w:basedOn w:val="Normal"/>
    <w:next w:val="Normal"/>
    <w:uiPriority w:val="99"/>
    <w:unhideWhenUsed/>
    <w:rsid w:val="00C60D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BC3F2DF-950A-4AC2-BB0A-C180E2D8107E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7829A15B-0EB4-4DB5-9A60-398C088AB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478</TotalTime>
  <Pages>1</Pages>
  <Words>1015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Anand A Warrier</cp:lastModifiedBy>
  <cp:revision>10</cp:revision>
  <cp:lastPrinted>2014-03-29T07:34:00Z</cp:lastPrinted>
  <dcterms:created xsi:type="dcterms:W3CDTF">2020-09-17T16:18:00Z</dcterms:created>
  <dcterms:modified xsi:type="dcterms:W3CDTF">2020-09-30T12:55:00Z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